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5D844" w14:textId="77777777" w:rsidR="00F251B2" w:rsidRDefault="00682182">
      <w:pPr>
        <w:pStyle w:val="Title"/>
      </w:pPr>
      <w:r>
        <w:t>3</w:t>
      </w:r>
      <w:r w:rsidRPr="00682182">
        <w:rPr>
          <w:vertAlign w:val="superscript"/>
        </w:rPr>
        <w:t>rd</w:t>
      </w:r>
      <w:r>
        <w:t xml:space="preserve"> Year Final Year Project</w:t>
      </w:r>
    </w:p>
    <w:p w14:paraId="76166637" w14:textId="77777777" w:rsidR="00F251B2" w:rsidRDefault="00682182">
      <w:pPr>
        <w:pStyle w:val="Author"/>
      </w:pPr>
      <w:r>
        <w:t xml:space="preserve">Louise </w:t>
      </w:r>
      <w:proofErr w:type="spellStart"/>
      <w:r>
        <w:t>Corbally</w:t>
      </w:r>
      <w:proofErr w:type="spellEnd"/>
      <w:r>
        <w:t xml:space="preserve"> – G00313361@gmit.ie</w:t>
      </w:r>
    </w:p>
    <w:p w14:paraId="545C510D" w14:textId="77777777" w:rsidR="00F251B2" w:rsidRDefault="001D1FD5">
      <w:r>
        <w:rPr>
          <w:noProof/>
          <w:lang w:val="en-GB" w:eastAsia="en-GB"/>
        </w:rPr>
        <w:drawing>
          <wp:inline distT="0" distB="0" distL="0" distR="0" wp14:anchorId="03848198" wp14:editId="758F0588">
            <wp:extent cx="5944235" cy="3873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40_9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4943" cy="3873961"/>
                    </a:xfrm>
                    <a:prstGeom prst="rect">
                      <a:avLst/>
                    </a:prstGeom>
                  </pic:spPr>
                </pic:pic>
              </a:graphicData>
            </a:graphic>
          </wp:inline>
        </w:drawing>
      </w:r>
    </w:p>
    <w:p w14:paraId="749E5056" w14:textId="77777777" w:rsidR="00F251B2" w:rsidRDefault="00682182">
      <w:pPr>
        <w:pStyle w:val="Heading1"/>
      </w:pPr>
      <w:r>
        <w:t>Concept</w:t>
      </w:r>
    </w:p>
    <w:p w14:paraId="787CF3AB" w14:textId="77777777" w:rsidR="00F251B2" w:rsidRDefault="00682182">
      <w:r>
        <w:t>The Lamp Genie was created to host a</w:t>
      </w:r>
      <w:r w:rsidR="003C1BFD">
        <w:t xml:space="preserve"> shopping website for my client, a local craftsman. </w:t>
      </w:r>
      <w:r>
        <w:t xml:space="preserve"> It includes features to add items to a cart and pay with </w:t>
      </w:r>
      <w:proofErr w:type="spellStart"/>
      <w:r>
        <w:t>Paypal</w:t>
      </w:r>
      <w:proofErr w:type="spellEnd"/>
      <w:r>
        <w:t>.</w:t>
      </w:r>
      <w:r w:rsidR="003C1BFD">
        <w:t xml:space="preserve"> My aim for the website was to showcase his work and </w:t>
      </w:r>
      <w:proofErr w:type="gramStart"/>
      <w:r w:rsidR="003C1BFD">
        <w:t>be able to</w:t>
      </w:r>
      <w:proofErr w:type="gramEnd"/>
      <w:r w:rsidR="003C1BFD">
        <w:t xml:space="preserve"> purchase products online. The products that are stocked on the website are bottle lamps, which essentially are lamps that can be made from any bottle of the customers choosing.</w:t>
      </w:r>
    </w:p>
    <w:p w14:paraId="198FF88E" w14:textId="77777777" w:rsidR="00355AC0" w:rsidRDefault="00355AC0">
      <w:pPr>
        <w:pStyle w:val="Heading2"/>
        <w:rPr>
          <w:rFonts w:asciiTheme="minorHAnsi" w:eastAsiaTheme="minorHAnsi" w:hAnsiTheme="minorHAnsi" w:cstheme="minorBidi"/>
          <w:sz w:val="24"/>
          <w:szCs w:val="24"/>
        </w:rPr>
      </w:pPr>
    </w:p>
    <w:p w14:paraId="43C94A08" w14:textId="77777777" w:rsidR="006063ED" w:rsidRDefault="006063ED">
      <w:pPr>
        <w:pStyle w:val="Heading2"/>
        <w:rPr>
          <w:rFonts w:asciiTheme="minorHAnsi" w:eastAsiaTheme="minorHAnsi" w:hAnsiTheme="minorHAnsi" w:cstheme="minorBidi"/>
          <w:sz w:val="24"/>
          <w:szCs w:val="24"/>
        </w:rPr>
      </w:pPr>
    </w:p>
    <w:p w14:paraId="1C29F98A" w14:textId="77777777" w:rsidR="006063ED" w:rsidRDefault="006063ED" w:rsidP="006063ED"/>
    <w:p w14:paraId="1156D470" w14:textId="77777777" w:rsidR="006063ED" w:rsidRDefault="006063ED" w:rsidP="006063ED"/>
    <w:p w14:paraId="4B209418" w14:textId="77777777" w:rsidR="006063ED" w:rsidRDefault="006063ED" w:rsidP="006063ED"/>
    <w:p w14:paraId="3BDE3A88" w14:textId="77777777" w:rsidR="006063ED" w:rsidRDefault="006063ED" w:rsidP="006063ED"/>
    <w:p w14:paraId="577836C4" w14:textId="76CD9F23" w:rsidR="006063ED" w:rsidRDefault="006063ED" w:rsidP="007A5BFE">
      <w:pPr>
        <w:jc w:val="center"/>
        <w:rPr>
          <w:sz w:val="36"/>
          <w:szCs w:val="36"/>
        </w:rPr>
      </w:pPr>
      <w:r w:rsidRPr="006063ED">
        <w:rPr>
          <w:sz w:val="36"/>
          <w:szCs w:val="36"/>
        </w:rPr>
        <w:t>Table of Contents</w:t>
      </w:r>
    </w:p>
    <w:p w14:paraId="76766EFD" w14:textId="263451E8" w:rsidR="003B3110" w:rsidRPr="007A5BFE" w:rsidRDefault="003B3110" w:rsidP="003B3110">
      <w:pPr>
        <w:pStyle w:val="ListParagraph"/>
        <w:numPr>
          <w:ilvl w:val="0"/>
          <w:numId w:val="19"/>
        </w:numPr>
        <w:rPr>
          <w:sz w:val="32"/>
          <w:szCs w:val="32"/>
        </w:rPr>
      </w:pPr>
      <w:r w:rsidRPr="007A5BFE">
        <w:rPr>
          <w:sz w:val="32"/>
          <w:szCs w:val="32"/>
        </w:rPr>
        <w:t>Purpose of the website</w:t>
      </w:r>
    </w:p>
    <w:p w14:paraId="6382DE42" w14:textId="4DF92A8A" w:rsidR="003B3110" w:rsidRPr="007A5BFE" w:rsidRDefault="003B3110" w:rsidP="003B3110">
      <w:pPr>
        <w:pStyle w:val="ListParagraph"/>
        <w:numPr>
          <w:ilvl w:val="1"/>
          <w:numId w:val="19"/>
        </w:numPr>
        <w:rPr>
          <w:sz w:val="32"/>
          <w:szCs w:val="32"/>
        </w:rPr>
      </w:pPr>
      <w:r w:rsidRPr="007A5BFE">
        <w:rPr>
          <w:sz w:val="32"/>
          <w:szCs w:val="32"/>
        </w:rPr>
        <w:t>Design</w:t>
      </w:r>
    </w:p>
    <w:p w14:paraId="6AE1D1C3" w14:textId="743919AD" w:rsidR="003B3110" w:rsidRPr="007A5BFE" w:rsidRDefault="003B3110" w:rsidP="003B3110">
      <w:pPr>
        <w:pStyle w:val="ListParagraph"/>
        <w:numPr>
          <w:ilvl w:val="2"/>
          <w:numId w:val="19"/>
        </w:numPr>
        <w:rPr>
          <w:sz w:val="32"/>
          <w:szCs w:val="32"/>
        </w:rPr>
      </w:pPr>
      <w:r w:rsidRPr="007A5BFE">
        <w:rPr>
          <w:sz w:val="32"/>
          <w:szCs w:val="32"/>
        </w:rPr>
        <w:t xml:space="preserve"> Content Flow Chart &amp; Wireframe</w:t>
      </w:r>
    </w:p>
    <w:p w14:paraId="3E959A5C" w14:textId="32DD012D" w:rsidR="003B3110" w:rsidRPr="007A5BFE" w:rsidRDefault="003B3110" w:rsidP="003B3110">
      <w:pPr>
        <w:pStyle w:val="ListParagraph"/>
        <w:numPr>
          <w:ilvl w:val="1"/>
          <w:numId w:val="19"/>
        </w:numPr>
        <w:rPr>
          <w:sz w:val="32"/>
          <w:szCs w:val="32"/>
        </w:rPr>
      </w:pPr>
      <w:r w:rsidRPr="007A5BFE">
        <w:rPr>
          <w:sz w:val="32"/>
          <w:szCs w:val="32"/>
        </w:rPr>
        <w:t>Page Content &amp; Layout</w:t>
      </w:r>
    </w:p>
    <w:p w14:paraId="617A7B67" w14:textId="77777777" w:rsidR="003B3110" w:rsidRPr="007A5BFE" w:rsidRDefault="003B3110" w:rsidP="003B3110">
      <w:pPr>
        <w:pStyle w:val="ListParagraph"/>
        <w:ind w:left="1440"/>
        <w:rPr>
          <w:sz w:val="32"/>
          <w:szCs w:val="32"/>
        </w:rPr>
      </w:pPr>
    </w:p>
    <w:p w14:paraId="388CD865" w14:textId="4D9AFB28" w:rsidR="003B3110" w:rsidRPr="007A5BFE" w:rsidRDefault="003B3110" w:rsidP="003B3110">
      <w:pPr>
        <w:pStyle w:val="ListParagraph"/>
        <w:numPr>
          <w:ilvl w:val="0"/>
          <w:numId w:val="19"/>
        </w:numPr>
        <w:rPr>
          <w:sz w:val="32"/>
          <w:szCs w:val="32"/>
        </w:rPr>
      </w:pPr>
      <w:r w:rsidRPr="007A5BFE">
        <w:rPr>
          <w:sz w:val="32"/>
          <w:szCs w:val="32"/>
        </w:rPr>
        <w:t>Technical Specs</w:t>
      </w:r>
    </w:p>
    <w:p w14:paraId="4A465A75" w14:textId="77777777" w:rsidR="007A5BFE" w:rsidRPr="007A5BFE" w:rsidRDefault="007A5BFE" w:rsidP="007A5BFE">
      <w:pPr>
        <w:pStyle w:val="ListParagraph"/>
        <w:rPr>
          <w:sz w:val="32"/>
          <w:szCs w:val="32"/>
        </w:rPr>
      </w:pPr>
    </w:p>
    <w:p w14:paraId="5A04ED87" w14:textId="0629C470" w:rsidR="007A5BFE" w:rsidRPr="007A5BFE" w:rsidRDefault="007A5BFE" w:rsidP="003B3110">
      <w:pPr>
        <w:pStyle w:val="ListParagraph"/>
        <w:numPr>
          <w:ilvl w:val="0"/>
          <w:numId w:val="19"/>
        </w:numPr>
        <w:rPr>
          <w:sz w:val="32"/>
          <w:szCs w:val="32"/>
        </w:rPr>
      </w:pPr>
      <w:r w:rsidRPr="007A5BFE">
        <w:rPr>
          <w:sz w:val="32"/>
          <w:szCs w:val="32"/>
        </w:rPr>
        <w:t>Project Plan</w:t>
      </w:r>
    </w:p>
    <w:p w14:paraId="3B115542" w14:textId="03D4B8A1" w:rsidR="007A5BFE" w:rsidRPr="007A5BFE" w:rsidRDefault="007A5BFE" w:rsidP="007A5BFE">
      <w:pPr>
        <w:pStyle w:val="ListParagraph"/>
        <w:numPr>
          <w:ilvl w:val="1"/>
          <w:numId w:val="19"/>
        </w:numPr>
        <w:rPr>
          <w:sz w:val="32"/>
          <w:szCs w:val="32"/>
        </w:rPr>
      </w:pPr>
      <w:r w:rsidRPr="007A5BFE">
        <w:rPr>
          <w:sz w:val="32"/>
          <w:szCs w:val="32"/>
        </w:rPr>
        <w:t>Problems Incurred</w:t>
      </w:r>
    </w:p>
    <w:p w14:paraId="43CA7DBB" w14:textId="77777777" w:rsidR="007A5BFE" w:rsidRPr="007A5BFE" w:rsidRDefault="007A5BFE" w:rsidP="007A5BFE">
      <w:pPr>
        <w:pStyle w:val="ListParagraph"/>
        <w:ind w:left="1440"/>
        <w:rPr>
          <w:sz w:val="32"/>
          <w:szCs w:val="32"/>
        </w:rPr>
      </w:pPr>
    </w:p>
    <w:p w14:paraId="12BBB722" w14:textId="68688E84" w:rsidR="007A5BFE" w:rsidRPr="007A5BFE" w:rsidRDefault="007A5BFE" w:rsidP="007A5BFE">
      <w:pPr>
        <w:pStyle w:val="ListParagraph"/>
        <w:numPr>
          <w:ilvl w:val="0"/>
          <w:numId w:val="19"/>
        </w:numPr>
        <w:rPr>
          <w:sz w:val="32"/>
          <w:szCs w:val="32"/>
        </w:rPr>
      </w:pPr>
      <w:r w:rsidRPr="007A5BFE">
        <w:rPr>
          <w:sz w:val="32"/>
          <w:szCs w:val="32"/>
        </w:rPr>
        <w:t>Summary of Project</w:t>
      </w:r>
    </w:p>
    <w:p w14:paraId="6BB96E54" w14:textId="77777777" w:rsidR="007A5BFE" w:rsidRPr="007A5BFE" w:rsidRDefault="007A5BFE" w:rsidP="007A5BFE">
      <w:pPr>
        <w:pStyle w:val="ListParagraph"/>
        <w:rPr>
          <w:sz w:val="32"/>
          <w:szCs w:val="32"/>
        </w:rPr>
      </w:pPr>
    </w:p>
    <w:p w14:paraId="466D4122" w14:textId="0E303DA4" w:rsidR="007A5BFE" w:rsidRPr="007A5BFE" w:rsidRDefault="007A5BFE" w:rsidP="007A5BFE">
      <w:pPr>
        <w:pStyle w:val="ListParagraph"/>
        <w:numPr>
          <w:ilvl w:val="0"/>
          <w:numId w:val="19"/>
        </w:numPr>
        <w:rPr>
          <w:sz w:val="32"/>
          <w:szCs w:val="32"/>
        </w:rPr>
      </w:pPr>
      <w:r w:rsidRPr="007A5BFE">
        <w:rPr>
          <w:sz w:val="32"/>
          <w:szCs w:val="32"/>
        </w:rPr>
        <w:t>References</w:t>
      </w:r>
    </w:p>
    <w:p w14:paraId="39D9E25B" w14:textId="77777777" w:rsidR="006063ED" w:rsidRPr="006063ED" w:rsidRDefault="006063ED" w:rsidP="006063ED"/>
    <w:p w14:paraId="316DF83C" w14:textId="77777777" w:rsidR="008C405B" w:rsidRDefault="008C405B">
      <w:pPr>
        <w:pStyle w:val="Heading2"/>
      </w:pPr>
    </w:p>
    <w:p w14:paraId="62D8E9F1" w14:textId="77777777" w:rsidR="008C405B" w:rsidRDefault="008C405B">
      <w:pPr>
        <w:pStyle w:val="Heading2"/>
      </w:pPr>
    </w:p>
    <w:p w14:paraId="36939BB7" w14:textId="77777777" w:rsidR="008C405B" w:rsidRDefault="008C405B">
      <w:pPr>
        <w:pStyle w:val="Heading2"/>
      </w:pPr>
    </w:p>
    <w:p w14:paraId="57C99B2A" w14:textId="77777777" w:rsidR="008C405B" w:rsidRDefault="008C405B">
      <w:pPr>
        <w:pStyle w:val="Heading2"/>
      </w:pPr>
    </w:p>
    <w:p w14:paraId="08090716" w14:textId="77777777" w:rsidR="007A5BFE" w:rsidRDefault="007A5BFE">
      <w:pPr>
        <w:pStyle w:val="Heading2"/>
      </w:pPr>
    </w:p>
    <w:p w14:paraId="7FF34751" w14:textId="77777777" w:rsidR="007A5BFE" w:rsidRDefault="007A5BFE">
      <w:pPr>
        <w:pStyle w:val="Heading2"/>
      </w:pPr>
    </w:p>
    <w:p w14:paraId="3303ED6E" w14:textId="77777777" w:rsidR="007A5BFE" w:rsidRPr="007A5BFE" w:rsidRDefault="007A5BFE" w:rsidP="007A5BFE"/>
    <w:p w14:paraId="63D679EE" w14:textId="43A18ED0" w:rsidR="00341E73" w:rsidRDefault="00E30760" w:rsidP="001544E9">
      <w:pPr>
        <w:pStyle w:val="Heading2"/>
        <w:numPr>
          <w:ilvl w:val="0"/>
          <w:numId w:val="22"/>
        </w:numPr>
      </w:pPr>
      <w:r>
        <w:lastRenderedPageBreak/>
        <w:t>Purpose of Website</w:t>
      </w:r>
    </w:p>
    <w:p w14:paraId="2A04670A" w14:textId="78AE024B" w:rsidR="00E30760" w:rsidRPr="00E30760" w:rsidRDefault="00E30760" w:rsidP="00E30760">
      <w:r>
        <w:t>The L</w:t>
      </w:r>
      <w:r w:rsidR="00955426">
        <w:t xml:space="preserve">amp Genie was created </w:t>
      </w:r>
      <w:r w:rsidR="00355AC0">
        <w:t xml:space="preserve">by a local craftsman in 2017, however the company never had a website to advertise their products. When I met with the client they informed me that they would like their website to be simple, yet showcase their best work. From this I </w:t>
      </w:r>
      <w:proofErr w:type="gramStart"/>
      <w:r w:rsidR="00355AC0">
        <w:t>planned out</w:t>
      </w:r>
      <w:proofErr w:type="gramEnd"/>
      <w:r w:rsidR="00355AC0">
        <w:t xml:space="preserve"> what I was going to create for the client, I wanted something that would really bring attention to the products and the hard work that was put into the lamps. I created a website that </w:t>
      </w:r>
      <w:r w:rsidR="006063ED">
        <w:t>was easy to navigate, where the consumer could view and purchase products.</w:t>
      </w:r>
    </w:p>
    <w:p w14:paraId="3439B12A" w14:textId="73FA2039" w:rsidR="00F251B2" w:rsidRDefault="006063ED">
      <w:pPr>
        <w:pStyle w:val="Heading2"/>
      </w:pPr>
      <w:r>
        <w:t>1.1</w:t>
      </w:r>
      <w:r>
        <w:tab/>
      </w:r>
      <w:r w:rsidR="00682182">
        <w:t>Design</w:t>
      </w:r>
      <w:r w:rsidR="0073473F">
        <w:t xml:space="preserve"> </w:t>
      </w:r>
    </w:p>
    <w:p w14:paraId="244E5D0B" w14:textId="324D9EAB" w:rsidR="00682182" w:rsidRDefault="00110AE8">
      <w:r>
        <w:t>F</w:t>
      </w:r>
      <w:r w:rsidR="002F73B4">
        <w:t>or the design on the website</w:t>
      </w:r>
      <w:r w:rsidR="00631746">
        <w:t xml:space="preserve"> I went with a simple, easy to use layout. A navigation bar</w:t>
      </w:r>
      <w:r w:rsidR="00F66CD5">
        <w:t xml:space="preserve"> on the top of the screen with four</w:t>
      </w:r>
      <w:r w:rsidR="00631746">
        <w:t xml:space="preserve"> tabs that when clicked will bring the user to individual pages</w:t>
      </w:r>
      <w:r w:rsidR="00F66CD5">
        <w:t>.</w:t>
      </w:r>
      <w:r w:rsidR="002025EF">
        <w:t xml:space="preserve"> As well as having a home tab, if the user clicks the logo at the top left of the screen it will re-direct them back to the home page no matter where they are on the website.</w:t>
      </w:r>
    </w:p>
    <w:p w14:paraId="06C1D0EA" w14:textId="64B0630A" w:rsidR="00B87E46" w:rsidRDefault="00B87E46">
      <w:r>
        <w:t>For the color selection on the website I went with a more monotone look and feel. I decided that sticking with white and black while adding a pop of blue would work best. I took the inspiration for th</w:t>
      </w:r>
      <w:r w:rsidR="00167505">
        <w:t>e blue from one of the lamps that the company has.</w:t>
      </w:r>
      <w:r w:rsidR="001757AC">
        <w:t xml:space="preserve"> I wanted the shop and contact page to use white space mostly</w:t>
      </w:r>
      <w:r w:rsidR="00CB2560">
        <w:t>, in the shop I again added a pop of blue to the cart.</w:t>
      </w:r>
    </w:p>
    <w:p w14:paraId="0A4A6FD1" w14:textId="55580DE6" w:rsidR="00CB2560" w:rsidRDefault="00CB2560">
      <w:r>
        <w:t xml:space="preserve">Taking the use of </w:t>
      </w:r>
      <w:r w:rsidR="000F77A6">
        <w:t>white space into consideration g</w:t>
      </w:r>
      <w:r>
        <w:t>ives the websites more of a fresh, modern feel which I believe is important when trying to build a reliable client base.</w:t>
      </w:r>
    </w:p>
    <w:p w14:paraId="291E0E8B" w14:textId="25A19F97" w:rsidR="00D76FFA" w:rsidRDefault="000F77A6">
      <w:r>
        <w:t>For the font and text of the website I originally was going to go with Verdana but after using it for a while I decided to go with Open Sans – Sans Serif.  It is simple to read and timeless. For the about page and description of items I went choose to use lowercase as I didn’t want the text to feel as though it was being shouted at the user, however I went with uppercase for heading and product names.</w:t>
      </w:r>
    </w:p>
    <w:p w14:paraId="20B826CD" w14:textId="1A6DED16" w:rsidR="00F66CD5" w:rsidRDefault="0073473F" w:rsidP="0073473F">
      <w:r w:rsidRPr="002E0540">
        <w:rPr>
          <w:noProof/>
          <w:lang w:eastAsia="en-GB"/>
        </w:rPr>
        <w:drawing>
          <wp:inline distT="0" distB="0" distL="0" distR="0" wp14:anchorId="13EEF2C6" wp14:editId="523A1CC1">
            <wp:extent cx="2629384" cy="2428240"/>
            <wp:effectExtent l="0" t="0" r="12700" b="10160"/>
            <wp:docPr id="3" name="Picture 3" descr="../../../../../../../../Desktop/Screen%20Shot%202018-01-30%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30%20at%20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7384" cy="2444863"/>
                    </a:xfrm>
                    <a:prstGeom prst="rect">
                      <a:avLst/>
                    </a:prstGeom>
                    <a:noFill/>
                    <a:ln>
                      <a:noFill/>
                    </a:ln>
                  </pic:spPr>
                </pic:pic>
              </a:graphicData>
            </a:graphic>
          </wp:inline>
        </w:drawing>
      </w:r>
    </w:p>
    <w:p w14:paraId="53B54DCE" w14:textId="77777777" w:rsidR="00F66CD5" w:rsidRPr="00F66CD5" w:rsidRDefault="00F66CD5" w:rsidP="00F66CD5"/>
    <w:p w14:paraId="08AB18E0" w14:textId="77777777" w:rsidR="000307A3" w:rsidRPr="000307A3" w:rsidRDefault="000307A3" w:rsidP="000307A3"/>
    <w:p w14:paraId="51E412D9" w14:textId="269C1A1F" w:rsidR="00F66CD5" w:rsidRDefault="001544E9" w:rsidP="00F66CD5">
      <w:pPr>
        <w:pStyle w:val="Heading2"/>
      </w:pPr>
      <w:r>
        <w:lastRenderedPageBreak/>
        <w:t>1.2</w:t>
      </w:r>
      <w:r>
        <w:tab/>
      </w:r>
      <w:r w:rsidR="00F66CD5">
        <w:t>Page Content</w:t>
      </w:r>
      <w:r w:rsidR="0073473F">
        <w:t xml:space="preserve"> and Layout</w:t>
      </w:r>
    </w:p>
    <w:p w14:paraId="310BD3AD" w14:textId="5CC16392" w:rsidR="00F66CD5" w:rsidRPr="00F66CD5" w:rsidRDefault="00F66CD5" w:rsidP="00F66CD5">
      <w:r>
        <w:t xml:space="preserve">As stated above the website consists of four pages. </w:t>
      </w:r>
      <w:r w:rsidR="00947CB6">
        <w:t xml:space="preserve"> Each page contains the same header and footer.</w:t>
      </w:r>
    </w:p>
    <w:p w14:paraId="62971748" w14:textId="1946C905" w:rsidR="00F66CD5" w:rsidRDefault="00F66CD5">
      <w:r>
        <w:t>A</w:t>
      </w:r>
      <w:r>
        <w:t xml:space="preserve"> home page which essentially is a gallery page showing images that the store stocks. </w:t>
      </w:r>
      <w:r w:rsidR="00947CB6">
        <w:t>It includes a slide show with images of the products.</w:t>
      </w:r>
    </w:p>
    <w:p w14:paraId="033D241D" w14:textId="6C54E738" w:rsidR="00F66CD5" w:rsidRDefault="00F66CD5">
      <w:r>
        <w:t>A product page wher</w:t>
      </w:r>
      <w:r>
        <w:t xml:space="preserve">e the user can purchase items, </w:t>
      </w:r>
      <w:r w:rsidR="00947CB6">
        <w:t xml:space="preserve">once the user select their item and the quantity it will proceed to take them to a shopping cart where they must enter their billing and shipping information, once they information is entered they can then proceed to checkout and pay using </w:t>
      </w:r>
      <w:proofErr w:type="spellStart"/>
      <w:r w:rsidR="00947CB6">
        <w:t>Paypal</w:t>
      </w:r>
      <w:proofErr w:type="spellEnd"/>
      <w:r w:rsidR="00947CB6">
        <w:t>.</w:t>
      </w:r>
    </w:p>
    <w:p w14:paraId="34EF5CDB" w14:textId="5BF7084C" w:rsidR="002025EF" w:rsidRPr="00A14216" w:rsidRDefault="00F66CD5" w:rsidP="002025EF">
      <w:pPr>
        <w:rPr>
          <w:lang w:eastAsia="en-US"/>
        </w:rPr>
      </w:pPr>
      <w:r>
        <w:t>A</w:t>
      </w:r>
      <w:r>
        <w:t xml:space="preserve"> contact pages </w:t>
      </w:r>
      <w:r w:rsidR="002025EF">
        <w:t>which</w:t>
      </w:r>
      <w:r>
        <w:t xml:space="preserve"> has the contact information of the store owner, a Google API map which shows the exact location and a form which </w:t>
      </w:r>
      <w:r w:rsidR="002025EF">
        <w:t xml:space="preserve">the user can fill out, it </w:t>
      </w:r>
      <w:r w:rsidR="002025EF">
        <w:rPr>
          <w:lang w:eastAsia="en-US"/>
        </w:rPr>
        <w:t>prompts the user for their name, e-mail and contact number and their query,</w:t>
      </w:r>
      <w:r w:rsidR="002025EF">
        <w:rPr>
          <w:lang w:eastAsia="en-US"/>
        </w:rPr>
        <w:t xml:space="preserve"> </w:t>
      </w:r>
      <w:r w:rsidR="002025EF">
        <w:rPr>
          <w:lang w:eastAsia="en-US"/>
        </w:rPr>
        <w:t xml:space="preserve">when the user submits the form, the enquiry is then sent to the database. The enquiry will then be stored there for future use and can be delete at any time. </w:t>
      </w:r>
    </w:p>
    <w:p w14:paraId="3CF6F04D" w14:textId="0DA721BA" w:rsidR="00341E73" w:rsidRDefault="00F66CD5" w:rsidP="008C405B">
      <w:r>
        <w:t>An about page while goes into detail about the company and how it was set up. The about page includes a frequently asked section</w:t>
      </w:r>
      <w:r w:rsidR="00D65DBA">
        <w:t xml:space="preserve"> of questions that the client provided me with, these are questions that the client get asked quiet a lot and he would like to have them featured on the website. This section will save customers having to contact the client </w:t>
      </w:r>
      <w:proofErr w:type="gramStart"/>
      <w:r w:rsidR="00D65DBA">
        <w:t>in order to</w:t>
      </w:r>
      <w:proofErr w:type="gramEnd"/>
      <w:r w:rsidR="00D65DBA">
        <w:t xml:space="preserve"> find out a question that may have already been asked previously.</w:t>
      </w:r>
    </w:p>
    <w:p w14:paraId="7C6A5456" w14:textId="77777777" w:rsidR="008C405B" w:rsidRDefault="008C405B" w:rsidP="008C405B"/>
    <w:p w14:paraId="22B16898" w14:textId="77777777" w:rsidR="00D65DBA" w:rsidRDefault="00822E08" w:rsidP="00D65DBA">
      <w:pPr>
        <w:keepNext/>
      </w:pPr>
      <w:r>
        <w:rPr>
          <w:noProof/>
          <w:lang w:val="en-GB" w:eastAsia="en-GB"/>
        </w:rPr>
        <w:drawing>
          <wp:inline distT="0" distB="0" distL="0" distR="0" wp14:anchorId="201D5CD5" wp14:editId="62F59B63">
            <wp:extent cx="5854700" cy="2654300"/>
            <wp:effectExtent l="0" t="0" r="12700" b="12700"/>
            <wp:docPr id="6" name="Picture 6" descr="../../../Desktop/Screen%20Shot%202018-04-22%20at%2011.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2%20at%2011.05.5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4700" cy="2654300"/>
                    </a:xfrm>
                    <a:prstGeom prst="rect">
                      <a:avLst/>
                    </a:prstGeom>
                    <a:noFill/>
                    <a:ln>
                      <a:noFill/>
                    </a:ln>
                  </pic:spPr>
                </pic:pic>
              </a:graphicData>
            </a:graphic>
          </wp:inline>
        </w:drawing>
      </w:r>
    </w:p>
    <w:p w14:paraId="1632541E" w14:textId="4E04D1BB" w:rsidR="008C405B" w:rsidRDefault="00D65DBA" w:rsidP="00D65DBA">
      <w:pPr>
        <w:pStyle w:val="Caption"/>
      </w:pPr>
      <w:r>
        <w:t>Cart</w:t>
      </w:r>
    </w:p>
    <w:p w14:paraId="23D1B387" w14:textId="77777777" w:rsidR="008C405B" w:rsidRDefault="008C405B" w:rsidP="008C405B"/>
    <w:p w14:paraId="695D3CB0" w14:textId="77777777" w:rsidR="00D65DBA" w:rsidRDefault="00822E08" w:rsidP="00D65DBA">
      <w:pPr>
        <w:keepNext/>
      </w:pPr>
      <w:r>
        <w:rPr>
          <w:noProof/>
          <w:lang w:val="en-GB" w:eastAsia="en-GB"/>
        </w:rPr>
        <w:lastRenderedPageBreak/>
        <w:drawing>
          <wp:inline distT="0" distB="0" distL="0" distR="0" wp14:anchorId="73E96A67" wp14:editId="113E1A8F">
            <wp:extent cx="5854700" cy="2120900"/>
            <wp:effectExtent l="0" t="0" r="12700" b="12700"/>
            <wp:docPr id="7" name="Picture 7" descr="../../../Desktop/Screen%20Shot%202018-04-22%20at%2011.0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2%20at%2011.06.0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4700" cy="2120900"/>
                    </a:xfrm>
                    <a:prstGeom prst="rect">
                      <a:avLst/>
                    </a:prstGeom>
                    <a:noFill/>
                    <a:ln>
                      <a:noFill/>
                    </a:ln>
                  </pic:spPr>
                </pic:pic>
              </a:graphicData>
            </a:graphic>
          </wp:inline>
        </w:drawing>
      </w:r>
    </w:p>
    <w:p w14:paraId="661E65C5" w14:textId="0C45E27B" w:rsidR="00D65DBA" w:rsidRDefault="00D65DBA" w:rsidP="00D65DBA">
      <w:pPr>
        <w:pStyle w:val="Caption"/>
      </w:pPr>
      <w:r>
        <w:t>Contact Page</w:t>
      </w:r>
    </w:p>
    <w:p w14:paraId="5EBC77A6" w14:textId="77777777" w:rsidR="00C32976" w:rsidRDefault="00C32976" w:rsidP="008C405B"/>
    <w:p w14:paraId="7F4705C6" w14:textId="77777777" w:rsidR="00C32976" w:rsidRDefault="00C32976" w:rsidP="008C405B"/>
    <w:p w14:paraId="05A6F66A" w14:textId="77777777" w:rsidR="00D65DBA" w:rsidRDefault="00822E08" w:rsidP="00D65DBA">
      <w:pPr>
        <w:keepNext/>
      </w:pPr>
      <w:r>
        <w:rPr>
          <w:noProof/>
          <w:lang w:val="en-GB" w:eastAsia="en-GB"/>
        </w:rPr>
        <w:drawing>
          <wp:inline distT="0" distB="0" distL="0" distR="0" wp14:anchorId="7EBE2BAD" wp14:editId="31EB9803">
            <wp:extent cx="5854700" cy="1536700"/>
            <wp:effectExtent l="0" t="0" r="12700" b="12700"/>
            <wp:docPr id="8" name="Picture 8" descr="../../../Desktop/Screen%20Shot%202018-04-22%20at%2011.0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4-22%20at%2011.06.1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4700" cy="1536700"/>
                    </a:xfrm>
                    <a:prstGeom prst="rect">
                      <a:avLst/>
                    </a:prstGeom>
                    <a:noFill/>
                    <a:ln>
                      <a:noFill/>
                    </a:ln>
                  </pic:spPr>
                </pic:pic>
              </a:graphicData>
            </a:graphic>
          </wp:inline>
        </w:drawing>
      </w:r>
    </w:p>
    <w:p w14:paraId="53688B39" w14:textId="19FC8A46" w:rsidR="00822E08" w:rsidRDefault="00D65DBA" w:rsidP="00D65DBA">
      <w:pPr>
        <w:pStyle w:val="Caption"/>
      </w:pPr>
      <w:r>
        <w:t>Footer</w:t>
      </w:r>
    </w:p>
    <w:p w14:paraId="62B58167" w14:textId="77777777" w:rsidR="00C32976" w:rsidRDefault="00C32976" w:rsidP="008C405B"/>
    <w:p w14:paraId="68322BA6" w14:textId="77777777" w:rsidR="00C32976" w:rsidRDefault="00C32976" w:rsidP="008C405B"/>
    <w:p w14:paraId="24BE599F" w14:textId="77777777" w:rsidR="00D65DBA" w:rsidRDefault="00D65DBA" w:rsidP="00D65DBA">
      <w:pPr>
        <w:keepNext/>
      </w:pPr>
      <w:r>
        <w:rPr>
          <w:noProof/>
          <w:lang w:val="en-GB" w:eastAsia="en-GB"/>
        </w:rPr>
        <w:drawing>
          <wp:inline distT="0" distB="0" distL="0" distR="0" wp14:anchorId="34C38A7C" wp14:editId="695BC222">
            <wp:extent cx="5842000" cy="508000"/>
            <wp:effectExtent l="0" t="0" r="0" b="0"/>
            <wp:docPr id="11" name="Picture 11" descr="../../../Desktop/Screen%20Shot%202018-04-22%20at%2014.1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4-22%20at%2014.13.4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2000" cy="508000"/>
                    </a:xfrm>
                    <a:prstGeom prst="rect">
                      <a:avLst/>
                    </a:prstGeom>
                    <a:noFill/>
                    <a:ln>
                      <a:noFill/>
                    </a:ln>
                  </pic:spPr>
                </pic:pic>
              </a:graphicData>
            </a:graphic>
          </wp:inline>
        </w:drawing>
      </w:r>
    </w:p>
    <w:p w14:paraId="67C17A56" w14:textId="3CA301BD" w:rsidR="00C32976" w:rsidRDefault="00D65DBA" w:rsidP="00D65DBA">
      <w:pPr>
        <w:pStyle w:val="Caption"/>
      </w:pPr>
      <w:proofErr w:type="spellStart"/>
      <w:r>
        <w:t>Nav</w:t>
      </w:r>
      <w:proofErr w:type="spellEnd"/>
      <w:r>
        <w:t xml:space="preserve"> Bar</w:t>
      </w:r>
    </w:p>
    <w:p w14:paraId="047F18D3" w14:textId="77777777" w:rsidR="00C32976" w:rsidRDefault="00C32976" w:rsidP="008C405B"/>
    <w:p w14:paraId="1AE8197E" w14:textId="77777777" w:rsidR="00C32976" w:rsidRDefault="00C32976" w:rsidP="008C405B"/>
    <w:p w14:paraId="5526AB26" w14:textId="77777777" w:rsidR="00C32976" w:rsidRDefault="00C32976" w:rsidP="008C405B"/>
    <w:p w14:paraId="4780A95F" w14:textId="77777777" w:rsidR="00C32976" w:rsidRDefault="00C32976" w:rsidP="008C405B"/>
    <w:p w14:paraId="2DEE6FD0" w14:textId="77777777" w:rsidR="00C32976" w:rsidRDefault="00C32976" w:rsidP="008C405B"/>
    <w:p w14:paraId="2F445149" w14:textId="77777777" w:rsidR="00C32976" w:rsidRDefault="00C32976" w:rsidP="008C405B"/>
    <w:p w14:paraId="250BCCA3" w14:textId="7E8F898C" w:rsidR="00C32976" w:rsidRPr="007A5BFE" w:rsidRDefault="001544E9" w:rsidP="008C405B">
      <w:pPr>
        <w:rPr>
          <w:sz w:val="36"/>
          <w:szCs w:val="36"/>
        </w:rPr>
      </w:pPr>
      <w:r>
        <w:rPr>
          <w:sz w:val="36"/>
          <w:szCs w:val="36"/>
        </w:rPr>
        <w:lastRenderedPageBreak/>
        <w:t>1.1.1</w:t>
      </w:r>
      <w:r>
        <w:rPr>
          <w:sz w:val="36"/>
          <w:szCs w:val="36"/>
        </w:rPr>
        <w:tab/>
      </w:r>
      <w:r w:rsidR="00C32976" w:rsidRPr="007A5BFE">
        <w:rPr>
          <w:sz w:val="36"/>
          <w:szCs w:val="36"/>
        </w:rPr>
        <w:t xml:space="preserve">Content Flow Chart &amp; </w:t>
      </w:r>
      <w:r w:rsidR="00EE41A6" w:rsidRPr="007A5BFE">
        <w:rPr>
          <w:sz w:val="36"/>
          <w:szCs w:val="36"/>
        </w:rPr>
        <w:t>Wireframe</w:t>
      </w:r>
    </w:p>
    <w:p w14:paraId="50B6593D" w14:textId="4664825C" w:rsidR="00C32976" w:rsidRDefault="00C32976" w:rsidP="008C405B">
      <w:r>
        <w:t xml:space="preserve">I created a content flow chart and a </w:t>
      </w:r>
      <w:r w:rsidR="00EE41A6">
        <w:t>wireframe</w:t>
      </w:r>
      <w:r>
        <w:t xml:space="preserve"> to give the client an initially idea as to what the website was going to look like at the beginning. However, once I started to create the website I realized that what I had initially thought was going to be the design ending up not working out how I wanted it to. I then re-created the content flow chart and </w:t>
      </w:r>
      <w:r w:rsidR="00EE41A6">
        <w:t>wireframe</w:t>
      </w:r>
      <w:r>
        <w:t xml:space="preserve">, got the clients approval and set out creating the website again. Below you can see the before and after of the content flowchart and the </w:t>
      </w:r>
      <w:r w:rsidR="00EE41A6">
        <w:t>wireframe</w:t>
      </w:r>
      <w:r w:rsidR="0023427F">
        <w:t xml:space="preserve"> of the main home page.</w:t>
      </w:r>
    </w:p>
    <w:p w14:paraId="0C16042C" w14:textId="77777777" w:rsidR="00C32976" w:rsidRDefault="0073473F" w:rsidP="00C32976">
      <w:pPr>
        <w:pStyle w:val="Heading1"/>
      </w:pPr>
      <w:r w:rsidRPr="002E0540">
        <w:rPr>
          <w:noProof/>
          <w:lang w:eastAsia="en-GB"/>
        </w:rPr>
        <w:drawing>
          <wp:inline distT="0" distB="0" distL="0" distR="0" wp14:anchorId="78A51F08" wp14:editId="4CEEF150">
            <wp:extent cx="5829246" cy="4142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30 at 15.15.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6107" cy="4183150"/>
                    </a:xfrm>
                    <a:prstGeom prst="rect">
                      <a:avLst/>
                    </a:prstGeom>
                  </pic:spPr>
                </pic:pic>
              </a:graphicData>
            </a:graphic>
          </wp:inline>
        </w:drawing>
      </w:r>
    </w:p>
    <w:p w14:paraId="4578AF5A" w14:textId="5F167DB8" w:rsidR="006A0134" w:rsidRDefault="00C32976" w:rsidP="00C32976">
      <w:pPr>
        <w:pStyle w:val="Caption"/>
      </w:pPr>
      <w:r>
        <w:t xml:space="preserve"> Content Flow Chart</w:t>
      </w:r>
    </w:p>
    <w:p w14:paraId="628A8006" w14:textId="77777777" w:rsidR="001544E9" w:rsidRDefault="001544E9" w:rsidP="001544E9"/>
    <w:p w14:paraId="765E63AE" w14:textId="77777777" w:rsidR="001544E9" w:rsidRPr="001544E9" w:rsidRDefault="001544E9" w:rsidP="001544E9"/>
    <w:p w14:paraId="4D76C724" w14:textId="77777777" w:rsidR="001544E9" w:rsidRDefault="00825499" w:rsidP="00825499">
      <w:pPr>
        <w:rPr>
          <w:noProof/>
          <w:lang w:eastAsia="en-GB"/>
        </w:rPr>
      </w:pPr>
      <w:r>
        <w:t>The only difference in this content flow chart and the finished website is that I did not include a product video on the gallery page of the product being made and the about page does not currently include customer reviews as of right now until more products start being sold.</w:t>
      </w:r>
      <w:r w:rsidR="00143D1A" w:rsidRPr="00143D1A">
        <w:rPr>
          <w:noProof/>
          <w:lang w:eastAsia="en-GB"/>
        </w:rPr>
        <w:t xml:space="preserve"> </w:t>
      </w:r>
    </w:p>
    <w:p w14:paraId="58321620" w14:textId="60C27C34" w:rsidR="001544E9" w:rsidRDefault="00143D1A" w:rsidP="00825499">
      <w:pPr>
        <w:rPr>
          <w:noProof/>
          <w:lang w:eastAsia="en-GB"/>
        </w:rPr>
      </w:pPr>
      <w:r w:rsidRPr="002E0540">
        <w:rPr>
          <w:noProof/>
          <w:lang w:eastAsia="en-GB"/>
        </w:rPr>
        <w:lastRenderedPageBreak/>
        <w:drawing>
          <wp:inline distT="0" distB="0" distL="0" distR="0" wp14:anchorId="0C223C34" wp14:editId="127E9D5A">
            <wp:extent cx="5601335" cy="3634740"/>
            <wp:effectExtent l="0" t="0" r="12065" b="0"/>
            <wp:docPr id="5" name="Picture 5" descr="../../../../Screen%20Shot%202018-02-01%20at%2013.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2-01%20at%2013.54.0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1890" cy="3654567"/>
                    </a:xfrm>
                    <a:prstGeom prst="rect">
                      <a:avLst/>
                    </a:prstGeom>
                    <a:noFill/>
                    <a:ln>
                      <a:noFill/>
                    </a:ln>
                  </pic:spPr>
                </pic:pic>
              </a:graphicData>
            </a:graphic>
          </wp:inline>
        </w:drawing>
      </w:r>
    </w:p>
    <w:p w14:paraId="3568C135" w14:textId="77777777" w:rsidR="001544E9" w:rsidRDefault="001544E9" w:rsidP="001544E9">
      <w:pPr>
        <w:pStyle w:val="Caption"/>
        <w:rPr>
          <w:sz w:val="36"/>
          <w:szCs w:val="36"/>
        </w:rPr>
      </w:pPr>
      <w:r>
        <w:t>Before Wireframe</w:t>
      </w:r>
    </w:p>
    <w:p w14:paraId="27588E3F" w14:textId="77777777" w:rsidR="001544E9" w:rsidRDefault="001544E9" w:rsidP="00825499">
      <w:pPr>
        <w:rPr>
          <w:noProof/>
          <w:lang w:eastAsia="en-GB"/>
        </w:rPr>
      </w:pPr>
    </w:p>
    <w:p w14:paraId="162DF4B0" w14:textId="639CACE1" w:rsidR="0073473F" w:rsidRDefault="001544E9" w:rsidP="001544E9">
      <w:pPr>
        <w:rPr>
          <w:noProof/>
          <w:lang w:eastAsia="en-GB"/>
        </w:rPr>
      </w:pPr>
      <w:r>
        <w:rPr>
          <w:noProof/>
          <w:lang w:val="en-GB" w:eastAsia="en-GB"/>
        </w:rPr>
        <w:drawing>
          <wp:inline distT="0" distB="0" distL="0" distR="0" wp14:anchorId="63A50433" wp14:editId="18D80950">
            <wp:extent cx="5715635" cy="4079240"/>
            <wp:effectExtent l="0" t="0" r="0" b="10160"/>
            <wp:docPr id="12" name="Picture 12" descr="../../../Desktop/Screen%20Shot%202018-04-22%20at%2014.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4-22%20at%2014.37.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354" cy="4099023"/>
                    </a:xfrm>
                    <a:prstGeom prst="rect">
                      <a:avLst/>
                    </a:prstGeom>
                    <a:noFill/>
                    <a:ln>
                      <a:noFill/>
                    </a:ln>
                  </pic:spPr>
                </pic:pic>
              </a:graphicData>
            </a:graphic>
          </wp:inline>
        </w:drawing>
      </w:r>
    </w:p>
    <w:p w14:paraId="686D9BC0" w14:textId="0EBF9510" w:rsidR="00341E73" w:rsidRPr="006063ED" w:rsidRDefault="006063ED" w:rsidP="00682182">
      <w:pPr>
        <w:pStyle w:val="Heading1"/>
        <w:rPr>
          <w:sz w:val="36"/>
          <w:szCs w:val="36"/>
        </w:rPr>
      </w:pPr>
      <w:r>
        <w:rPr>
          <w:sz w:val="36"/>
          <w:szCs w:val="36"/>
        </w:rPr>
        <w:lastRenderedPageBreak/>
        <w:t>2.0</w:t>
      </w:r>
      <w:r>
        <w:rPr>
          <w:sz w:val="36"/>
          <w:szCs w:val="36"/>
        </w:rPr>
        <w:tab/>
      </w:r>
      <w:r w:rsidRPr="006063ED">
        <w:rPr>
          <w:sz w:val="36"/>
          <w:szCs w:val="36"/>
        </w:rPr>
        <w:t>Technical Specs</w:t>
      </w:r>
    </w:p>
    <w:p w14:paraId="3B560399" w14:textId="2B518337" w:rsidR="00341E73" w:rsidRDefault="00341E73" w:rsidP="00682182">
      <w:pPr>
        <w:pStyle w:val="Heading1"/>
      </w:pPr>
    </w:p>
    <w:p w14:paraId="5C4DE667" w14:textId="184BB169" w:rsidR="008C405B" w:rsidRDefault="000307A3" w:rsidP="008C405B">
      <w:r>
        <w:t xml:space="preserve">Regarding code and languages used for this website I have incorporated </w:t>
      </w:r>
      <w:r w:rsidR="00174F99">
        <w:t>a mix of</w:t>
      </w:r>
      <w:r>
        <w:t xml:space="preserve"> different languages. Throughout the entire website there is consistent HTML5, CSS and JavaScript.</w:t>
      </w:r>
      <w:r w:rsidR="00174F99">
        <w:t xml:space="preserve"> The form and database was created using PHP.</w:t>
      </w:r>
    </w:p>
    <w:p w14:paraId="0F71B57A" w14:textId="321385AB" w:rsidR="00174F99" w:rsidRDefault="00174F99" w:rsidP="008C405B">
      <w:r>
        <w:t>List of programming languages used:</w:t>
      </w:r>
    </w:p>
    <w:p w14:paraId="31FBACC4" w14:textId="6650435F" w:rsidR="00174F99" w:rsidRDefault="00174F99" w:rsidP="00174F99">
      <w:pPr>
        <w:pStyle w:val="ListParagraph"/>
        <w:numPr>
          <w:ilvl w:val="0"/>
          <w:numId w:val="17"/>
        </w:numPr>
      </w:pPr>
      <w:r>
        <w:t>HTML5</w:t>
      </w:r>
    </w:p>
    <w:p w14:paraId="2CB9932F" w14:textId="0D26C211" w:rsidR="00174F99" w:rsidRDefault="00174F99" w:rsidP="00174F99">
      <w:pPr>
        <w:pStyle w:val="ListParagraph"/>
        <w:numPr>
          <w:ilvl w:val="0"/>
          <w:numId w:val="17"/>
        </w:numPr>
      </w:pPr>
      <w:r>
        <w:t>CSS</w:t>
      </w:r>
    </w:p>
    <w:p w14:paraId="3035706D" w14:textId="650D86AB" w:rsidR="00174F99" w:rsidRDefault="00174F99" w:rsidP="00174F99">
      <w:pPr>
        <w:pStyle w:val="ListParagraph"/>
        <w:numPr>
          <w:ilvl w:val="0"/>
          <w:numId w:val="17"/>
        </w:numPr>
      </w:pPr>
      <w:r>
        <w:t>JavaScript</w:t>
      </w:r>
    </w:p>
    <w:p w14:paraId="22EFD00F" w14:textId="00AD007E" w:rsidR="00174F99" w:rsidRDefault="00174F99" w:rsidP="00174F99">
      <w:pPr>
        <w:pStyle w:val="ListParagraph"/>
        <w:numPr>
          <w:ilvl w:val="0"/>
          <w:numId w:val="17"/>
        </w:numPr>
      </w:pPr>
      <w:r>
        <w:t>Bootstrap</w:t>
      </w:r>
    </w:p>
    <w:p w14:paraId="2A4507FF" w14:textId="0AFE94F6" w:rsidR="005114C2" w:rsidRDefault="00174F99" w:rsidP="005114C2">
      <w:pPr>
        <w:pStyle w:val="ListParagraph"/>
        <w:numPr>
          <w:ilvl w:val="0"/>
          <w:numId w:val="17"/>
        </w:numPr>
      </w:pPr>
      <w:r>
        <w:t>PHP</w:t>
      </w:r>
    </w:p>
    <w:p w14:paraId="63A56207" w14:textId="77777777" w:rsidR="005114C2" w:rsidRDefault="005114C2" w:rsidP="005114C2"/>
    <w:p w14:paraId="1C4801C8" w14:textId="4EFDA6F0" w:rsidR="006A0134" w:rsidRDefault="005114C2" w:rsidP="005114C2">
      <w:r>
        <w:t xml:space="preserve">For tools and </w:t>
      </w:r>
      <w:r w:rsidR="006A0134">
        <w:t>equipment,</w:t>
      </w:r>
      <w:r>
        <w:t xml:space="preserve"> I used a range of different applications. </w:t>
      </w:r>
      <w:r w:rsidR="006A0134">
        <w:t xml:space="preserve"> I used Visual Studio Code to write up the </w:t>
      </w:r>
      <w:proofErr w:type="gramStart"/>
      <w:r w:rsidR="006A0134">
        <w:t>website,  Adobe</w:t>
      </w:r>
      <w:proofErr w:type="gramEnd"/>
      <w:r w:rsidR="006A0134">
        <w:t xml:space="preserve"> Photoshop  and Illustrator to create and edit the logo. The images for the site where taken on a Nikon D3200 DSLR camera using soft box lighting and a tripod. I again used Adobe Photoshop to edit the photos for the site by adjusting the brightness. </w:t>
      </w:r>
      <w:r w:rsidR="006A0134">
        <w:t>The imagery used in the website is all original, it was either taken or created by me and edited in Photoshop.</w:t>
      </w:r>
      <w:r w:rsidR="0073473F">
        <w:t xml:space="preserve"> I hosted the final website on 000webhost.com, this allowed me to host my database direct from the website also.</w:t>
      </w:r>
    </w:p>
    <w:p w14:paraId="024C16B8" w14:textId="56FD10C1" w:rsidR="006A0134" w:rsidRDefault="006A0134" w:rsidP="005114C2">
      <w:r>
        <w:t>List of tools and equipment used:</w:t>
      </w:r>
    </w:p>
    <w:p w14:paraId="120ABC59" w14:textId="54C6E869" w:rsidR="006A0134" w:rsidRDefault="006A0134" w:rsidP="006A0134">
      <w:pPr>
        <w:pStyle w:val="ListParagraph"/>
        <w:numPr>
          <w:ilvl w:val="0"/>
          <w:numId w:val="17"/>
        </w:numPr>
      </w:pPr>
      <w:r>
        <w:t>Visual Studio Code</w:t>
      </w:r>
    </w:p>
    <w:p w14:paraId="2948468A" w14:textId="33A2A42B" w:rsidR="006A0134" w:rsidRDefault="006A0134" w:rsidP="006A0134">
      <w:pPr>
        <w:pStyle w:val="ListParagraph"/>
        <w:numPr>
          <w:ilvl w:val="0"/>
          <w:numId w:val="17"/>
        </w:numPr>
      </w:pPr>
      <w:r>
        <w:t>Adobe Photoshop</w:t>
      </w:r>
    </w:p>
    <w:p w14:paraId="6DCEDA89" w14:textId="47A20832" w:rsidR="006A0134" w:rsidRDefault="006A0134" w:rsidP="006A0134">
      <w:pPr>
        <w:pStyle w:val="ListParagraph"/>
        <w:numPr>
          <w:ilvl w:val="0"/>
          <w:numId w:val="17"/>
        </w:numPr>
      </w:pPr>
      <w:r>
        <w:t>Adobe Illustrator</w:t>
      </w:r>
    </w:p>
    <w:p w14:paraId="5601EF4C" w14:textId="234619E4" w:rsidR="0073473F" w:rsidRDefault="0073473F" w:rsidP="006A0134">
      <w:pPr>
        <w:pStyle w:val="ListParagraph"/>
        <w:numPr>
          <w:ilvl w:val="0"/>
          <w:numId w:val="17"/>
        </w:numPr>
      </w:pPr>
      <w:r>
        <w:t>000webhost.com</w:t>
      </w:r>
    </w:p>
    <w:p w14:paraId="0180DCC4" w14:textId="4BCC8D12" w:rsidR="006A0134" w:rsidRDefault="006A0134" w:rsidP="006A0134">
      <w:pPr>
        <w:pStyle w:val="ListParagraph"/>
        <w:numPr>
          <w:ilvl w:val="0"/>
          <w:numId w:val="17"/>
        </w:numPr>
      </w:pPr>
      <w:r>
        <w:t>Nikon D3200 DSLR Camera</w:t>
      </w:r>
    </w:p>
    <w:p w14:paraId="2E213A76" w14:textId="77AD5DE2" w:rsidR="006A0134" w:rsidRDefault="006A0134" w:rsidP="006A0134">
      <w:pPr>
        <w:pStyle w:val="ListParagraph"/>
        <w:numPr>
          <w:ilvl w:val="0"/>
          <w:numId w:val="17"/>
        </w:numPr>
      </w:pPr>
      <w:proofErr w:type="spellStart"/>
      <w:r>
        <w:t>Softbox</w:t>
      </w:r>
      <w:proofErr w:type="spellEnd"/>
      <w:r>
        <w:t xml:space="preserve"> Lighting</w:t>
      </w:r>
    </w:p>
    <w:p w14:paraId="50F7A43B" w14:textId="3B286C23" w:rsidR="006A0134" w:rsidRDefault="006A0134" w:rsidP="006A0134">
      <w:pPr>
        <w:pStyle w:val="ListParagraph"/>
        <w:numPr>
          <w:ilvl w:val="0"/>
          <w:numId w:val="17"/>
        </w:numPr>
      </w:pPr>
      <w:r>
        <w:t>Tripod</w:t>
      </w:r>
    </w:p>
    <w:p w14:paraId="62037EE8" w14:textId="18C95D19" w:rsidR="006A0134" w:rsidRDefault="006A0134" w:rsidP="006A0134">
      <w:pPr>
        <w:pStyle w:val="ListParagraph"/>
        <w:numPr>
          <w:ilvl w:val="0"/>
          <w:numId w:val="17"/>
        </w:numPr>
      </w:pPr>
      <w:proofErr w:type="spellStart"/>
      <w:r>
        <w:t>Macbook</w:t>
      </w:r>
      <w:proofErr w:type="spellEnd"/>
      <w:r>
        <w:t xml:space="preserve"> Pro</w:t>
      </w:r>
    </w:p>
    <w:p w14:paraId="3C104392" w14:textId="77777777" w:rsidR="006A0134" w:rsidRPr="008C405B" w:rsidRDefault="006A0134" w:rsidP="005114C2"/>
    <w:p w14:paraId="05CD71D6" w14:textId="77777777" w:rsidR="002E34A4" w:rsidRDefault="002E34A4" w:rsidP="00682182">
      <w:pPr>
        <w:pStyle w:val="Heading1"/>
      </w:pPr>
    </w:p>
    <w:p w14:paraId="5BE31364" w14:textId="77777777" w:rsidR="007A5BFE" w:rsidRDefault="007A5BFE" w:rsidP="00682182">
      <w:pPr>
        <w:pStyle w:val="Heading1"/>
        <w:rPr>
          <w:sz w:val="36"/>
          <w:szCs w:val="36"/>
        </w:rPr>
      </w:pPr>
    </w:p>
    <w:p w14:paraId="0DE8C4ED" w14:textId="77777777" w:rsidR="007A5BFE" w:rsidRDefault="007A5BFE" w:rsidP="00682182">
      <w:pPr>
        <w:pStyle w:val="Heading1"/>
        <w:rPr>
          <w:sz w:val="36"/>
          <w:szCs w:val="36"/>
        </w:rPr>
      </w:pPr>
    </w:p>
    <w:p w14:paraId="35D76667" w14:textId="77777777" w:rsidR="007A5BFE" w:rsidRPr="007A5BFE" w:rsidRDefault="007A5BFE" w:rsidP="007A5BFE"/>
    <w:p w14:paraId="6DD4D427" w14:textId="0CA118AC" w:rsidR="00341E73" w:rsidRPr="007A5BFE" w:rsidRDefault="001544E9" w:rsidP="00682182">
      <w:pPr>
        <w:pStyle w:val="Heading1"/>
        <w:rPr>
          <w:sz w:val="36"/>
          <w:szCs w:val="36"/>
        </w:rPr>
      </w:pPr>
      <w:r>
        <w:rPr>
          <w:sz w:val="36"/>
          <w:szCs w:val="36"/>
        </w:rPr>
        <w:lastRenderedPageBreak/>
        <w:t>3.0</w:t>
      </w:r>
      <w:r>
        <w:rPr>
          <w:sz w:val="36"/>
          <w:szCs w:val="36"/>
        </w:rPr>
        <w:tab/>
      </w:r>
      <w:r w:rsidR="0073473F" w:rsidRPr="007A5BFE">
        <w:rPr>
          <w:sz w:val="36"/>
          <w:szCs w:val="36"/>
        </w:rPr>
        <w:t>Project Plan</w:t>
      </w:r>
    </w:p>
    <w:p w14:paraId="15D307E8" w14:textId="77777777" w:rsidR="007A5BFE" w:rsidRPr="007A5BFE" w:rsidRDefault="007A5BFE" w:rsidP="007A5BFE"/>
    <w:p w14:paraId="0D6B0C61" w14:textId="77777777" w:rsidR="002E34A4" w:rsidRPr="00B0507F" w:rsidRDefault="002E34A4" w:rsidP="002E34A4">
      <w:pPr>
        <w:pStyle w:val="ListParagraph"/>
        <w:numPr>
          <w:ilvl w:val="0"/>
          <w:numId w:val="18"/>
        </w:numPr>
        <w:spacing w:after="0" w:line="240" w:lineRule="auto"/>
        <w:rPr>
          <w:b/>
        </w:rPr>
      </w:pPr>
      <w:r w:rsidRPr="00B0507F">
        <w:t>Meet with client – discuss ideas &amp; specs</w:t>
      </w:r>
    </w:p>
    <w:p w14:paraId="5EC68A8D" w14:textId="77777777" w:rsidR="002E34A4" w:rsidRPr="00B0507F" w:rsidRDefault="002E34A4" w:rsidP="002E34A4">
      <w:pPr>
        <w:pStyle w:val="ListParagraph"/>
        <w:numPr>
          <w:ilvl w:val="0"/>
          <w:numId w:val="18"/>
        </w:numPr>
        <w:spacing w:after="0" w:line="240" w:lineRule="auto"/>
        <w:rPr>
          <w:b/>
        </w:rPr>
      </w:pPr>
      <w:r w:rsidRPr="00B0507F">
        <w:t>Brainstorm – mind map</w:t>
      </w:r>
    </w:p>
    <w:p w14:paraId="01BE2E99" w14:textId="77777777" w:rsidR="002E34A4" w:rsidRPr="00B0507F" w:rsidRDefault="002E34A4" w:rsidP="002E34A4">
      <w:pPr>
        <w:pStyle w:val="ListParagraph"/>
        <w:numPr>
          <w:ilvl w:val="0"/>
          <w:numId w:val="18"/>
        </w:numPr>
        <w:spacing w:after="0" w:line="240" w:lineRule="auto"/>
        <w:rPr>
          <w:b/>
        </w:rPr>
      </w:pPr>
      <w:r w:rsidRPr="00B0507F">
        <w:t>Design content flow chart</w:t>
      </w:r>
    </w:p>
    <w:p w14:paraId="780E6238" w14:textId="35B6E694" w:rsidR="002E34A4" w:rsidRPr="00B0507F" w:rsidRDefault="002E34A4" w:rsidP="002E34A4">
      <w:pPr>
        <w:pStyle w:val="ListParagraph"/>
        <w:numPr>
          <w:ilvl w:val="0"/>
          <w:numId w:val="18"/>
        </w:numPr>
        <w:spacing w:after="0" w:line="240" w:lineRule="auto"/>
        <w:rPr>
          <w:b/>
        </w:rPr>
      </w:pPr>
      <w:r w:rsidRPr="00B0507F">
        <w:t xml:space="preserve">Take </w:t>
      </w:r>
      <w:r w:rsidR="00EC7961">
        <w:t>&amp; edit photos</w:t>
      </w:r>
    </w:p>
    <w:p w14:paraId="5ADAF8DA" w14:textId="77777777" w:rsidR="002E34A4" w:rsidRPr="00B0507F" w:rsidRDefault="002E34A4" w:rsidP="002E34A4">
      <w:pPr>
        <w:pStyle w:val="ListParagraph"/>
        <w:numPr>
          <w:ilvl w:val="0"/>
          <w:numId w:val="18"/>
        </w:numPr>
        <w:spacing w:after="0" w:line="240" w:lineRule="auto"/>
        <w:rPr>
          <w:b/>
        </w:rPr>
      </w:pPr>
      <w:r w:rsidRPr="00B0507F">
        <w:t>Create Logo</w:t>
      </w:r>
    </w:p>
    <w:p w14:paraId="1D89B35E" w14:textId="77777777" w:rsidR="002E34A4" w:rsidRPr="00B0507F" w:rsidRDefault="002E34A4" w:rsidP="002E34A4">
      <w:pPr>
        <w:pStyle w:val="ListParagraph"/>
        <w:numPr>
          <w:ilvl w:val="0"/>
          <w:numId w:val="18"/>
        </w:numPr>
        <w:spacing w:after="0" w:line="240" w:lineRule="auto"/>
        <w:rPr>
          <w:b/>
        </w:rPr>
      </w:pPr>
      <w:r w:rsidRPr="00B0507F">
        <w:t>Begin coding – basic elements</w:t>
      </w:r>
    </w:p>
    <w:p w14:paraId="46B2CD67" w14:textId="77777777" w:rsidR="002E34A4" w:rsidRPr="00B0507F" w:rsidRDefault="002E34A4" w:rsidP="002E34A4">
      <w:pPr>
        <w:pStyle w:val="ListParagraph"/>
        <w:numPr>
          <w:ilvl w:val="0"/>
          <w:numId w:val="18"/>
        </w:numPr>
        <w:spacing w:after="0" w:line="240" w:lineRule="auto"/>
        <w:rPr>
          <w:b/>
        </w:rPr>
      </w:pPr>
      <w:r w:rsidRPr="00B0507F">
        <w:t>Prototype demo – 20</w:t>
      </w:r>
      <w:r w:rsidRPr="00B0507F">
        <w:rPr>
          <w:vertAlign w:val="superscript"/>
        </w:rPr>
        <w:t>th</w:t>
      </w:r>
      <w:r w:rsidRPr="00B0507F">
        <w:t xml:space="preserve"> February</w:t>
      </w:r>
    </w:p>
    <w:p w14:paraId="547EC15B" w14:textId="77777777" w:rsidR="002E34A4" w:rsidRPr="00EC7961" w:rsidRDefault="002E34A4" w:rsidP="002E34A4">
      <w:pPr>
        <w:pStyle w:val="ListParagraph"/>
        <w:numPr>
          <w:ilvl w:val="0"/>
          <w:numId w:val="18"/>
        </w:numPr>
        <w:spacing w:after="0" w:line="240" w:lineRule="auto"/>
        <w:rPr>
          <w:b/>
        </w:rPr>
      </w:pPr>
      <w:r w:rsidRPr="00B0507F">
        <w:t>Start more in-depth programming</w:t>
      </w:r>
    </w:p>
    <w:p w14:paraId="44B89142" w14:textId="3AE674EA" w:rsidR="00EC7961" w:rsidRPr="00EC7961" w:rsidRDefault="00EC7961" w:rsidP="002E34A4">
      <w:pPr>
        <w:pStyle w:val="ListParagraph"/>
        <w:numPr>
          <w:ilvl w:val="0"/>
          <w:numId w:val="18"/>
        </w:numPr>
        <w:spacing w:after="0" w:line="240" w:lineRule="auto"/>
        <w:rPr>
          <w:b/>
        </w:rPr>
      </w:pPr>
      <w:r>
        <w:t>Create database</w:t>
      </w:r>
    </w:p>
    <w:p w14:paraId="77A9747A" w14:textId="07A9E3B7" w:rsidR="00EC7961" w:rsidRPr="00EC7961" w:rsidRDefault="00EC7961" w:rsidP="002E34A4">
      <w:pPr>
        <w:pStyle w:val="ListParagraph"/>
        <w:numPr>
          <w:ilvl w:val="0"/>
          <w:numId w:val="18"/>
        </w:numPr>
        <w:spacing w:after="0" w:line="240" w:lineRule="auto"/>
        <w:rPr>
          <w:b/>
        </w:rPr>
      </w:pPr>
      <w:r>
        <w:t>Insert cart</w:t>
      </w:r>
    </w:p>
    <w:p w14:paraId="362013F1" w14:textId="1B918AD2" w:rsidR="00EC7961" w:rsidRPr="00B0507F" w:rsidRDefault="00EC7961" w:rsidP="002E34A4">
      <w:pPr>
        <w:pStyle w:val="ListParagraph"/>
        <w:numPr>
          <w:ilvl w:val="0"/>
          <w:numId w:val="18"/>
        </w:numPr>
        <w:spacing w:after="0" w:line="240" w:lineRule="auto"/>
        <w:rPr>
          <w:b/>
        </w:rPr>
      </w:pPr>
      <w:r>
        <w:t>Link Google API</w:t>
      </w:r>
    </w:p>
    <w:p w14:paraId="50B6D601" w14:textId="6F98D589" w:rsidR="002E34A4" w:rsidRPr="00B0507F" w:rsidRDefault="00EC7961" w:rsidP="002E34A4">
      <w:pPr>
        <w:pStyle w:val="ListParagraph"/>
        <w:numPr>
          <w:ilvl w:val="0"/>
          <w:numId w:val="18"/>
        </w:numPr>
        <w:spacing w:after="0" w:line="240" w:lineRule="auto"/>
        <w:rPr>
          <w:b/>
        </w:rPr>
      </w:pPr>
      <w:r>
        <w:t>Add images to website</w:t>
      </w:r>
    </w:p>
    <w:p w14:paraId="113CD476" w14:textId="77777777" w:rsidR="002E34A4" w:rsidRPr="00B0507F" w:rsidRDefault="002E34A4" w:rsidP="002E34A4">
      <w:pPr>
        <w:pStyle w:val="ListParagraph"/>
        <w:numPr>
          <w:ilvl w:val="0"/>
          <w:numId w:val="18"/>
        </w:numPr>
        <w:spacing w:after="0" w:line="240" w:lineRule="auto"/>
        <w:rPr>
          <w:b/>
        </w:rPr>
      </w:pPr>
      <w:r w:rsidRPr="00B0507F">
        <w:t>Link the site to social media</w:t>
      </w:r>
    </w:p>
    <w:p w14:paraId="136F213B" w14:textId="77777777" w:rsidR="002E34A4" w:rsidRPr="00B0507F" w:rsidRDefault="002E34A4" w:rsidP="002E34A4">
      <w:pPr>
        <w:pStyle w:val="ListParagraph"/>
        <w:numPr>
          <w:ilvl w:val="0"/>
          <w:numId w:val="18"/>
        </w:numPr>
        <w:spacing w:after="0" w:line="240" w:lineRule="auto"/>
        <w:rPr>
          <w:b/>
        </w:rPr>
      </w:pPr>
      <w:r w:rsidRPr="00B0507F">
        <w:t xml:space="preserve">Meet with client again – show them the website </w:t>
      </w:r>
    </w:p>
    <w:p w14:paraId="295A9ED7" w14:textId="77777777" w:rsidR="002E34A4" w:rsidRPr="00B0507F" w:rsidRDefault="002E34A4" w:rsidP="002E34A4">
      <w:pPr>
        <w:pStyle w:val="ListParagraph"/>
        <w:numPr>
          <w:ilvl w:val="0"/>
          <w:numId w:val="18"/>
        </w:numPr>
        <w:spacing w:after="0" w:line="240" w:lineRule="auto"/>
        <w:rPr>
          <w:b/>
        </w:rPr>
      </w:pPr>
      <w:r w:rsidRPr="00B0507F">
        <w:t>Implement any changes the client would like</w:t>
      </w:r>
    </w:p>
    <w:p w14:paraId="148C5FBF" w14:textId="77777777" w:rsidR="002E34A4" w:rsidRPr="00B0507F" w:rsidRDefault="002E34A4" w:rsidP="002E34A4">
      <w:pPr>
        <w:pStyle w:val="ListParagraph"/>
        <w:numPr>
          <w:ilvl w:val="0"/>
          <w:numId w:val="18"/>
        </w:numPr>
        <w:spacing w:after="0" w:line="240" w:lineRule="auto"/>
        <w:rPr>
          <w:b/>
        </w:rPr>
      </w:pPr>
      <w:r w:rsidRPr="00B0507F">
        <w:t xml:space="preserve">Add finishing touches </w:t>
      </w:r>
    </w:p>
    <w:p w14:paraId="6841DA5B" w14:textId="5544D5F0" w:rsidR="002E34A4" w:rsidRPr="00B0507F" w:rsidRDefault="002E34A4" w:rsidP="002E34A4">
      <w:pPr>
        <w:pStyle w:val="ListParagraph"/>
        <w:numPr>
          <w:ilvl w:val="0"/>
          <w:numId w:val="18"/>
        </w:numPr>
        <w:spacing w:after="0" w:line="240" w:lineRule="auto"/>
        <w:rPr>
          <w:b/>
        </w:rPr>
      </w:pPr>
      <w:r w:rsidRPr="00B0507F">
        <w:t>Test website and ensure all feature are working</w:t>
      </w:r>
      <w:r w:rsidR="00EC7961">
        <w:t xml:space="preserve"> &amp; no errors</w:t>
      </w:r>
    </w:p>
    <w:p w14:paraId="4162C933" w14:textId="6DDC1D04" w:rsidR="002E34A4" w:rsidRPr="002E34A4" w:rsidRDefault="00EC7961" w:rsidP="002E34A4">
      <w:pPr>
        <w:pStyle w:val="ListParagraph"/>
        <w:numPr>
          <w:ilvl w:val="0"/>
          <w:numId w:val="18"/>
        </w:numPr>
        <w:spacing w:after="0" w:line="240" w:lineRule="auto"/>
        <w:rPr>
          <w:b/>
        </w:rPr>
      </w:pPr>
      <w:r>
        <w:t>Host</w:t>
      </w:r>
      <w:r w:rsidR="002E34A4" w:rsidRPr="00B0507F">
        <w:t xml:space="preserve"> website</w:t>
      </w:r>
    </w:p>
    <w:p w14:paraId="3594DD15" w14:textId="77777777" w:rsidR="002E34A4" w:rsidRDefault="002E34A4" w:rsidP="002E34A4">
      <w:pPr>
        <w:spacing w:after="0" w:line="240" w:lineRule="auto"/>
        <w:rPr>
          <w:b/>
        </w:rPr>
      </w:pPr>
    </w:p>
    <w:p w14:paraId="6001E61C" w14:textId="1E10AB6E" w:rsidR="002E34A4" w:rsidRDefault="000A4294" w:rsidP="002E34A4">
      <w:pPr>
        <w:spacing w:after="0" w:line="240" w:lineRule="auto"/>
        <w:rPr>
          <w:b/>
        </w:rPr>
      </w:pPr>
      <w:r>
        <w:rPr>
          <w:b/>
          <w:noProof/>
          <w:lang w:val="en-GB" w:eastAsia="en-GB"/>
        </w:rPr>
        <w:drawing>
          <wp:inline distT="0" distB="0" distL="0" distR="0" wp14:anchorId="14D3BFE0" wp14:editId="06AFB71E">
            <wp:extent cx="5854700" cy="3365500"/>
            <wp:effectExtent l="0" t="0" r="12700" b="12700"/>
            <wp:docPr id="9" name="Picture 9" descr="../../../Desktop/Screen%20Shot%202018-04-22%20at%2012.3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4-22%20at%2012.36.4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4700" cy="3365500"/>
                    </a:xfrm>
                    <a:prstGeom prst="rect">
                      <a:avLst/>
                    </a:prstGeom>
                    <a:noFill/>
                    <a:ln>
                      <a:noFill/>
                    </a:ln>
                  </pic:spPr>
                </pic:pic>
              </a:graphicData>
            </a:graphic>
          </wp:inline>
        </w:drawing>
      </w:r>
    </w:p>
    <w:p w14:paraId="008D50EA" w14:textId="77777777" w:rsidR="000A4294" w:rsidRDefault="000A4294" w:rsidP="002E34A4">
      <w:pPr>
        <w:spacing w:after="0" w:line="240" w:lineRule="auto"/>
        <w:rPr>
          <w:b/>
        </w:rPr>
      </w:pPr>
    </w:p>
    <w:p w14:paraId="4865CC17" w14:textId="44899936" w:rsidR="000A4294" w:rsidRPr="002E34A4" w:rsidRDefault="000A4294" w:rsidP="002E34A4">
      <w:pPr>
        <w:spacing w:after="0" w:line="240" w:lineRule="auto"/>
        <w:rPr>
          <w:b/>
        </w:rPr>
      </w:pPr>
      <w:r>
        <w:rPr>
          <w:b/>
          <w:noProof/>
          <w:lang w:val="en-GB" w:eastAsia="en-GB"/>
        </w:rPr>
        <w:lastRenderedPageBreak/>
        <w:drawing>
          <wp:inline distT="0" distB="0" distL="0" distR="0" wp14:anchorId="115DA5F2" wp14:editId="2B3C54AF">
            <wp:extent cx="5854700" cy="3162300"/>
            <wp:effectExtent l="0" t="0" r="12700" b="12700"/>
            <wp:docPr id="10" name="Picture 10" descr="../../../Desktop/Screen%20Shot%202018-04-22%20at%2012.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22%20at%2012.37.3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4700" cy="3162300"/>
                    </a:xfrm>
                    <a:prstGeom prst="rect">
                      <a:avLst/>
                    </a:prstGeom>
                    <a:noFill/>
                    <a:ln>
                      <a:noFill/>
                    </a:ln>
                  </pic:spPr>
                </pic:pic>
              </a:graphicData>
            </a:graphic>
          </wp:inline>
        </w:drawing>
      </w:r>
    </w:p>
    <w:p w14:paraId="2C123873" w14:textId="77777777" w:rsidR="00341E73" w:rsidRDefault="00341E73" w:rsidP="00682182">
      <w:pPr>
        <w:pStyle w:val="Heading1"/>
      </w:pPr>
    </w:p>
    <w:p w14:paraId="5BB388B7" w14:textId="77777777" w:rsidR="007F27CF" w:rsidRPr="007F27CF" w:rsidRDefault="007F27CF" w:rsidP="007F27CF"/>
    <w:p w14:paraId="520C5FFB" w14:textId="77777777" w:rsidR="00341E73" w:rsidRDefault="00341E73" w:rsidP="00682182">
      <w:pPr>
        <w:pStyle w:val="Heading1"/>
      </w:pPr>
    </w:p>
    <w:p w14:paraId="38FB4189" w14:textId="77777777" w:rsidR="00341E73" w:rsidRDefault="00341E73" w:rsidP="00682182">
      <w:pPr>
        <w:pStyle w:val="Heading1"/>
      </w:pPr>
    </w:p>
    <w:p w14:paraId="1190C660" w14:textId="77777777" w:rsidR="007F27CF" w:rsidRDefault="007F27CF" w:rsidP="007F27CF"/>
    <w:p w14:paraId="7A1707F2" w14:textId="77777777" w:rsidR="007F27CF" w:rsidRPr="007F27CF" w:rsidRDefault="007F27CF" w:rsidP="007F27CF"/>
    <w:p w14:paraId="1A0DE74F" w14:textId="77777777" w:rsidR="00341E73" w:rsidRDefault="00341E73" w:rsidP="00682182">
      <w:pPr>
        <w:pStyle w:val="Heading1"/>
      </w:pPr>
    </w:p>
    <w:p w14:paraId="226F8091" w14:textId="77777777" w:rsidR="00341E73" w:rsidRDefault="00341E73" w:rsidP="00682182">
      <w:pPr>
        <w:pStyle w:val="Heading1"/>
      </w:pPr>
    </w:p>
    <w:p w14:paraId="2AA3FD5D" w14:textId="77777777" w:rsidR="00341E73" w:rsidRDefault="00341E73" w:rsidP="00682182">
      <w:pPr>
        <w:pStyle w:val="Heading1"/>
      </w:pPr>
    </w:p>
    <w:p w14:paraId="703BA596" w14:textId="77777777" w:rsidR="00341E73" w:rsidRDefault="00341E73" w:rsidP="00682182">
      <w:pPr>
        <w:pStyle w:val="Heading1"/>
      </w:pPr>
    </w:p>
    <w:p w14:paraId="3B4C4C4D" w14:textId="77777777" w:rsidR="00341E73" w:rsidRDefault="00341E73" w:rsidP="00682182">
      <w:pPr>
        <w:pStyle w:val="Heading1"/>
      </w:pPr>
    </w:p>
    <w:p w14:paraId="6F121926" w14:textId="77777777" w:rsidR="00341E73" w:rsidRDefault="00341E73" w:rsidP="00682182">
      <w:pPr>
        <w:pStyle w:val="Heading1"/>
      </w:pPr>
    </w:p>
    <w:p w14:paraId="20896AD6" w14:textId="77777777" w:rsidR="007F27CF" w:rsidRDefault="007F27CF" w:rsidP="007F27CF"/>
    <w:p w14:paraId="52D447AB" w14:textId="77777777" w:rsidR="007F27CF" w:rsidRPr="007F27CF" w:rsidRDefault="007F27CF" w:rsidP="007F27CF"/>
    <w:p w14:paraId="7A0A6869" w14:textId="1B3C254D" w:rsidR="00341E73" w:rsidRPr="007A5BFE" w:rsidRDefault="001544E9" w:rsidP="00682182">
      <w:pPr>
        <w:pStyle w:val="Heading1"/>
        <w:rPr>
          <w:sz w:val="36"/>
          <w:szCs w:val="36"/>
        </w:rPr>
      </w:pPr>
      <w:r>
        <w:rPr>
          <w:sz w:val="36"/>
          <w:szCs w:val="36"/>
        </w:rPr>
        <w:lastRenderedPageBreak/>
        <w:t>3.1</w:t>
      </w:r>
      <w:r>
        <w:rPr>
          <w:sz w:val="36"/>
          <w:szCs w:val="36"/>
        </w:rPr>
        <w:tab/>
      </w:r>
      <w:r w:rsidR="0073473F" w:rsidRPr="007A5BFE">
        <w:rPr>
          <w:sz w:val="36"/>
          <w:szCs w:val="36"/>
        </w:rPr>
        <w:t>Problems Incurred</w:t>
      </w:r>
    </w:p>
    <w:p w14:paraId="78469962" w14:textId="0CA4A11B" w:rsidR="0038714F" w:rsidRDefault="0038714F" w:rsidP="0038714F">
      <w:r>
        <w:t>During creation of this website I incurred some issues in certain areas.</w:t>
      </w:r>
    </w:p>
    <w:p w14:paraId="43BFF9CB" w14:textId="186F8C43" w:rsidR="0038714F" w:rsidRDefault="0038714F" w:rsidP="0038714F">
      <w:r>
        <w:t>Creating the Database</w:t>
      </w:r>
    </w:p>
    <w:p w14:paraId="1B372D0E" w14:textId="0992ED32" w:rsidR="00C0566C" w:rsidRDefault="0038714F" w:rsidP="0038714F">
      <w:r>
        <w:t xml:space="preserve">Initially I had created the database using </w:t>
      </w:r>
      <w:proofErr w:type="spellStart"/>
      <w:r>
        <w:t>phpMyAdmin</w:t>
      </w:r>
      <w:proofErr w:type="spellEnd"/>
      <w:r>
        <w:t xml:space="preserve"> on my localhost, I imported the database and had a working form that sent the information to the database, however, once I hosted the website the database no longer worked, I encounter numerous errors that the </w:t>
      </w:r>
      <w:r w:rsidR="00C0566C">
        <w:t xml:space="preserve">webhost server could not reach the database. After numerous times of editing the database and deleting the file I discovered the issue. </w:t>
      </w:r>
      <w:proofErr w:type="spellStart"/>
      <w:r w:rsidR="00C0566C">
        <w:t>PhpMyAdmin</w:t>
      </w:r>
      <w:proofErr w:type="spellEnd"/>
      <w:r w:rsidR="00C0566C">
        <w:t xml:space="preserve"> cannot be accessed by a webhost, therefore I needed to re-create the database on the webhost site, once I did that and changed my code around to suit it, the database and form worked perfectly together.</w:t>
      </w:r>
    </w:p>
    <w:p w14:paraId="64A2507B" w14:textId="77777777" w:rsidR="009B64C1" w:rsidRDefault="009B64C1" w:rsidP="0038714F"/>
    <w:p w14:paraId="2EC82D81" w14:textId="544D3359" w:rsidR="00C0566C" w:rsidRDefault="00C0566C" w:rsidP="0038714F">
      <w:r>
        <w:t>CSS whilst hosting</w:t>
      </w:r>
    </w:p>
    <w:p w14:paraId="50868946" w14:textId="388FD4AD" w:rsidR="00C0566C" w:rsidRPr="0038714F" w:rsidRDefault="00C0566C" w:rsidP="0038714F">
      <w:r>
        <w:t xml:space="preserve">Another issue I incurred after hosting the website was that my </w:t>
      </w:r>
      <w:proofErr w:type="spellStart"/>
      <w:r>
        <w:t>css</w:t>
      </w:r>
      <w:proofErr w:type="spellEnd"/>
      <w:r>
        <w:t xml:space="preserve"> and images were not loading. The content of the website was showing perfectly but the design was completely gone. </w:t>
      </w:r>
      <w:r w:rsidR="00E9644C">
        <w:t xml:space="preserve">I knew the images worked as I could see them when I loaded the website locally. Again, after deleting the files and re-uploading the issue was not resolved, out of chance I then noticed that my images were saved as .JPG however in my code I had it written as .jpg while upper and lower case is not an issue when hosting locally, it appears to be an issue when hosting from a webserver, after I fixed that my images and </w:t>
      </w:r>
      <w:proofErr w:type="spellStart"/>
      <w:r w:rsidR="00E9644C">
        <w:t>css</w:t>
      </w:r>
      <w:proofErr w:type="spellEnd"/>
      <w:r w:rsidR="00E9644C">
        <w:t xml:space="preserve"> files loaded again.</w:t>
      </w:r>
    </w:p>
    <w:p w14:paraId="7C54791B" w14:textId="77777777" w:rsidR="00341E73" w:rsidRDefault="00341E73" w:rsidP="00682182">
      <w:pPr>
        <w:pStyle w:val="Heading1"/>
      </w:pPr>
    </w:p>
    <w:p w14:paraId="4FB6EF7A" w14:textId="77777777" w:rsidR="00341E73" w:rsidRDefault="00341E73" w:rsidP="00682182">
      <w:pPr>
        <w:pStyle w:val="Heading1"/>
      </w:pPr>
    </w:p>
    <w:p w14:paraId="380E001A" w14:textId="77777777" w:rsidR="00341E73" w:rsidRDefault="00341E73" w:rsidP="00682182">
      <w:pPr>
        <w:pStyle w:val="Heading1"/>
      </w:pPr>
    </w:p>
    <w:p w14:paraId="0C26A4B0" w14:textId="77777777" w:rsidR="00341E73" w:rsidRDefault="00341E73" w:rsidP="00682182">
      <w:pPr>
        <w:pStyle w:val="Heading1"/>
      </w:pPr>
    </w:p>
    <w:p w14:paraId="4188B31A" w14:textId="77777777" w:rsidR="00341E73" w:rsidRDefault="00341E73" w:rsidP="00682182">
      <w:pPr>
        <w:pStyle w:val="Heading1"/>
      </w:pPr>
    </w:p>
    <w:p w14:paraId="344BCB01" w14:textId="77777777" w:rsidR="00341E73" w:rsidRDefault="00341E73" w:rsidP="00682182">
      <w:pPr>
        <w:pStyle w:val="Heading1"/>
      </w:pPr>
    </w:p>
    <w:p w14:paraId="5AB7C80B" w14:textId="77777777" w:rsidR="00341E73" w:rsidRDefault="00341E73" w:rsidP="00682182">
      <w:pPr>
        <w:pStyle w:val="Heading1"/>
      </w:pPr>
    </w:p>
    <w:p w14:paraId="5782304D" w14:textId="77777777" w:rsidR="00341E73" w:rsidRDefault="00341E73" w:rsidP="00682182">
      <w:pPr>
        <w:pStyle w:val="Heading1"/>
      </w:pPr>
    </w:p>
    <w:p w14:paraId="6465AC2D" w14:textId="77777777" w:rsidR="00F3057C" w:rsidRDefault="00F3057C" w:rsidP="00682182">
      <w:pPr>
        <w:pStyle w:val="Heading1"/>
      </w:pPr>
    </w:p>
    <w:p w14:paraId="2B8B1B4E" w14:textId="77777777" w:rsidR="00F3057C" w:rsidRPr="00F3057C" w:rsidRDefault="00F3057C" w:rsidP="00F3057C"/>
    <w:p w14:paraId="3FBFB417" w14:textId="6D6FB1E5" w:rsidR="00341E73" w:rsidRPr="007A5BFE" w:rsidRDefault="001544E9" w:rsidP="00682182">
      <w:pPr>
        <w:pStyle w:val="Heading1"/>
        <w:rPr>
          <w:sz w:val="36"/>
          <w:szCs w:val="36"/>
        </w:rPr>
      </w:pPr>
      <w:r>
        <w:rPr>
          <w:sz w:val="36"/>
          <w:szCs w:val="36"/>
        </w:rPr>
        <w:lastRenderedPageBreak/>
        <w:t>4.0</w:t>
      </w:r>
      <w:r>
        <w:rPr>
          <w:sz w:val="36"/>
          <w:szCs w:val="36"/>
        </w:rPr>
        <w:tab/>
      </w:r>
      <w:r w:rsidR="0073473F" w:rsidRPr="007A5BFE">
        <w:rPr>
          <w:sz w:val="36"/>
          <w:szCs w:val="36"/>
        </w:rPr>
        <w:t>Summary</w:t>
      </w:r>
    </w:p>
    <w:p w14:paraId="386CAA93" w14:textId="77777777" w:rsidR="00341E73" w:rsidRDefault="00341E73" w:rsidP="00682182">
      <w:pPr>
        <w:pStyle w:val="Heading1"/>
      </w:pPr>
    </w:p>
    <w:p w14:paraId="2A3EB4C3" w14:textId="4E735E7F" w:rsidR="0038714F" w:rsidRDefault="00825499" w:rsidP="0038714F">
      <w:r>
        <w:t xml:space="preserve">The creation of this website thought me several things, it showed me that </w:t>
      </w:r>
      <w:proofErr w:type="gramStart"/>
      <w:r>
        <w:t>in order to</w:t>
      </w:r>
      <w:proofErr w:type="gramEnd"/>
      <w:r>
        <w:t xml:space="preserve"> create a fully functional website it is necessary to put a lot of time an effort into it. I also noticed that sometimes what I thought would work best of the site, the client didn’t agree on and vice versa, I think that shows it’s important to always get a second opinion when it comes to design. </w:t>
      </w:r>
    </w:p>
    <w:p w14:paraId="3AFD1563" w14:textId="384BD7B8" w:rsidR="00825499" w:rsidRPr="0038714F" w:rsidRDefault="00825499" w:rsidP="0038714F">
      <w:r>
        <w:t xml:space="preserve">If I was to do this project again I would have done some things different, I would have used Google Jot form instead of using the </w:t>
      </w:r>
      <w:proofErr w:type="spellStart"/>
      <w:r>
        <w:t>PhpmyAdmin</w:t>
      </w:r>
      <w:proofErr w:type="spellEnd"/>
      <w:r>
        <w:t xml:space="preserve"> database to store the form inputs, </w:t>
      </w:r>
      <w:r w:rsidR="00863754">
        <w:t>however</w:t>
      </w:r>
      <w:r>
        <w:t xml:space="preserve"> </w:t>
      </w:r>
      <w:proofErr w:type="gramStart"/>
      <w:r>
        <w:t>for the purpose of</w:t>
      </w:r>
      <w:proofErr w:type="gramEnd"/>
      <w:r>
        <w:t xml:space="preserve"> this project I needed to have a working database. If I had used Google Jot Form the client would be able to get the queries saved directly to an excel sheet instead of the database, it would also have mean the client would have been notified by email whenever a form was submitted.</w:t>
      </w:r>
    </w:p>
    <w:p w14:paraId="3BD8A989" w14:textId="77777777" w:rsidR="00341E73" w:rsidRDefault="00341E73" w:rsidP="00682182">
      <w:pPr>
        <w:pStyle w:val="Heading1"/>
      </w:pPr>
    </w:p>
    <w:p w14:paraId="01ECC856" w14:textId="77777777" w:rsidR="00341E73" w:rsidRDefault="00341E73" w:rsidP="00682182">
      <w:pPr>
        <w:pStyle w:val="Heading1"/>
      </w:pPr>
    </w:p>
    <w:p w14:paraId="6D543F18" w14:textId="7E24E53F" w:rsidR="00682182" w:rsidRPr="007A5BFE" w:rsidRDefault="001544E9" w:rsidP="00682182">
      <w:pPr>
        <w:pStyle w:val="Heading1"/>
        <w:rPr>
          <w:sz w:val="36"/>
          <w:szCs w:val="36"/>
        </w:rPr>
      </w:pPr>
      <w:r>
        <w:rPr>
          <w:sz w:val="36"/>
          <w:szCs w:val="36"/>
        </w:rPr>
        <w:t>5.0</w:t>
      </w:r>
      <w:r>
        <w:rPr>
          <w:sz w:val="36"/>
          <w:szCs w:val="36"/>
        </w:rPr>
        <w:tab/>
      </w:r>
      <w:r w:rsidR="00682182" w:rsidRPr="007A5BFE">
        <w:rPr>
          <w:sz w:val="36"/>
          <w:szCs w:val="36"/>
        </w:rPr>
        <w:t>References:</w:t>
      </w:r>
    </w:p>
    <w:p w14:paraId="6312A878" w14:textId="149B10DD" w:rsidR="0073473F" w:rsidRDefault="0073473F" w:rsidP="0073473F">
      <w:pPr>
        <w:pStyle w:val="ListParagraph"/>
        <w:numPr>
          <w:ilvl w:val="0"/>
          <w:numId w:val="17"/>
        </w:numPr>
      </w:pPr>
      <w:hyperlink r:id="rId18" w:history="1">
        <w:r w:rsidRPr="00F14179">
          <w:rPr>
            <w:rStyle w:val="Hyperlink"/>
          </w:rPr>
          <w:t>www.w3schools.com</w:t>
        </w:r>
      </w:hyperlink>
    </w:p>
    <w:p w14:paraId="6C25EFDD" w14:textId="22033EE2" w:rsidR="0073473F" w:rsidRDefault="0073473F" w:rsidP="0073473F">
      <w:pPr>
        <w:pStyle w:val="ListParagraph"/>
        <w:numPr>
          <w:ilvl w:val="0"/>
          <w:numId w:val="17"/>
        </w:numPr>
      </w:pPr>
      <w:hyperlink r:id="rId19" w:history="1">
        <w:r w:rsidRPr="00F14179">
          <w:rPr>
            <w:rStyle w:val="Hyperlink"/>
          </w:rPr>
          <w:t>www.bootstrap.com</w:t>
        </w:r>
      </w:hyperlink>
    </w:p>
    <w:p w14:paraId="1BE2AC07" w14:textId="2AACBE71" w:rsidR="0073473F" w:rsidRDefault="0073473F" w:rsidP="0073473F">
      <w:pPr>
        <w:pStyle w:val="ListParagraph"/>
        <w:numPr>
          <w:ilvl w:val="0"/>
          <w:numId w:val="17"/>
        </w:numPr>
      </w:pPr>
      <w:hyperlink r:id="rId20" w:history="1">
        <w:r w:rsidRPr="00F14179">
          <w:rPr>
            <w:rStyle w:val="Hyperlink"/>
          </w:rPr>
          <w:t>www.phpnet.com</w:t>
        </w:r>
      </w:hyperlink>
    </w:p>
    <w:p w14:paraId="71902BF5" w14:textId="4BEB2E4B" w:rsidR="0073473F" w:rsidRDefault="00CF002E" w:rsidP="0073473F">
      <w:pPr>
        <w:pStyle w:val="ListParagraph"/>
        <w:numPr>
          <w:ilvl w:val="0"/>
          <w:numId w:val="17"/>
        </w:numPr>
      </w:pPr>
      <w:hyperlink r:id="rId21" w:history="1">
        <w:r w:rsidRPr="00F14179">
          <w:rPr>
            <w:rStyle w:val="Hyperlink"/>
          </w:rPr>
          <w:t>www.mockflow.com</w:t>
        </w:r>
      </w:hyperlink>
    </w:p>
    <w:p w14:paraId="7FF6DBC4" w14:textId="685733FB" w:rsidR="00CF002E" w:rsidRDefault="00B42E38" w:rsidP="0073473F">
      <w:pPr>
        <w:pStyle w:val="ListParagraph"/>
        <w:numPr>
          <w:ilvl w:val="0"/>
          <w:numId w:val="17"/>
        </w:numPr>
      </w:pPr>
      <w:hyperlink r:id="rId22" w:history="1">
        <w:r w:rsidRPr="00F14179">
          <w:rPr>
            <w:rStyle w:val="Hyperlink"/>
          </w:rPr>
          <w:t>www.draw.io</w:t>
        </w:r>
      </w:hyperlink>
    </w:p>
    <w:p w14:paraId="1B18E5E0" w14:textId="77777777" w:rsidR="00B42E38" w:rsidRPr="0073473F" w:rsidRDefault="00B42E38" w:rsidP="00B42E38">
      <w:pPr>
        <w:pStyle w:val="ListParagraph"/>
      </w:pPr>
      <w:bookmarkStart w:id="0" w:name="_GoBack"/>
      <w:bookmarkEnd w:id="0"/>
    </w:p>
    <w:p w14:paraId="54055C3A" w14:textId="77777777" w:rsidR="00682182" w:rsidRPr="00682182" w:rsidRDefault="00682182" w:rsidP="00682182"/>
    <w:p w14:paraId="6CAFF51C" w14:textId="77777777" w:rsidR="00682182" w:rsidRDefault="00682182"/>
    <w:p w14:paraId="355B1D6C" w14:textId="77777777" w:rsidR="00682182" w:rsidRDefault="00682182"/>
    <w:sectPr w:rsidR="00682182" w:rsidSect="004F6F8E">
      <w:headerReference w:type="default" r:id="rId23"/>
      <w:footerReference w:type="even" r:id="rId24"/>
      <w:footerReference w:type="default" r:id="rId25"/>
      <w:headerReference w:type="first" r:id="rId26"/>
      <w:pgSz w:w="11907" w:h="16839" w:code="9"/>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4D8812" w14:textId="77777777" w:rsidR="009210B8" w:rsidRDefault="009210B8">
      <w:pPr>
        <w:spacing w:after="0" w:line="240" w:lineRule="auto"/>
      </w:pPr>
      <w:r>
        <w:separator/>
      </w:r>
    </w:p>
    <w:p w14:paraId="5469FC3F" w14:textId="77777777" w:rsidR="009210B8" w:rsidRDefault="009210B8"/>
    <w:p w14:paraId="00FED156" w14:textId="77777777" w:rsidR="009210B8" w:rsidRDefault="009210B8"/>
  </w:endnote>
  <w:endnote w:type="continuationSeparator" w:id="0">
    <w:p w14:paraId="156AAECA" w14:textId="77777777" w:rsidR="009210B8" w:rsidRDefault="009210B8">
      <w:pPr>
        <w:spacing w:after="0" w:line="240" w:lineRule="auto"/>
      </w:pPr>
      <w:r>
        <w:continuationSeparator/>
      </w:r>
    </w:p>
    <w:p w14:paraId="38C03A19" w14:textId="77777777" w:rsidR="009210B8" w:rsidRDefault="009210B8"/>
    <w:p w14:paraId="4181AC32" w14:textId="77777777" w:rsidR="009210B8" w:rsidRDefault="009210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F3847" w14:textId="77777777" w:rsidR="004F6F8E" w:rsidRDefault="004F6F8E" w:rsidP="00F1417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5DE24C" w14:textId="77777777" w:rsidR="004F6F8E" w:rsidRDefault="004F6F8E" w:rsidP="004F6F8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C1616" w14:textId="77777777" w:rsidR="004F6F8E" w:rsidRDefault="004F6F8E" w:rsidP="00F1417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2E38">
      <w:rPr>
        <w:rStyle w:val="PageNumber"/>
        <w:noProof/>
      </w:rPr>
      <w:t>12</w:t>
    </w:r>
    <w:r>
      <w:rPr>
        <w:rStyle w:val="PageNumber"/>
      </w:rPr>
      <w:fldChar w:fldCharType="end"/>
    </w:r>
  </w:p>
  <w:p w14:paraId="6DA820CF" w14:textId="05603C1E" w:rsidR="00F251B2" w:rsidRDefault="00F251B2" w:rsidP="004F6F8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47E93C" w14:textId="77777777" w:rsidR="009210B8" w:rsidRDefault="009210B8">
      <w:pPr>
        <w:spacing w:after="0" w:line="240" w:lineRule="auto"/>
      </w:pPr>
      <w:r>
        <w:separator/>
      </w:r>
    </w:p>
    <w:p w14:paraId="25CB5659" w14:textId="77777777" w:rsidR="009210B8" w:rsidRDefault="009210B8"/>
    <w:p w14:paraId="04BC6CFA" w14:textId="77777777" w:rsidR="009210B8" w:rsidRDefault="009210B8"/>
  </w:footnote>
  <w:footnote w:type="continuationSeparator" w:id="0">
    <w:p w14:paraId="558AEB2B" w14:textId="77777777" w:rsidR="009210B8" w:rsidRDefault="009210B8">
      <w:pPr>
        <w:spacing w:after="0" w:line="240" w:lineRule="auto"/>
      </w:pPr>
      <w:r>
        <w:continuationSeparator/>
      </w:r>
    </w:p>
    <w:p w14:paraId="4D6CBF37" w14:textId="77777777" w:rsidR="009210B8" w:rsidRDefault="009210B8"/>
    <w:p w14:paraId="5FF07EB7" w14:textId="77777777" w:rsidR="009210B8" w:rsidRDefault="009210B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01B0" w14:textId="74869F9B" w:rsidR="004F6F8E" w:rsidRDefault="004F6F8E">
    <w:pPr>
      <w:pStyle w:val="Header"/>
    </w:pPr>
    <w:r>
      <w:rPr>
        <w:noProof/>
        <w:lang w:val="en-GB" w:eastAsia="en-GB"/>
      </w:rPr>
      <mc:AlternateContent>
        <mc:Choice Requires="wps">
          <w:drawing>
            <wp:anchor distT="0" distB="0" distL="118745" distR="118745" simplePos="0" relativeHeight="251661312" behindDoc="1" locked="0" layoutInCell="1" allowOverlap="0" wp14:anchorId="6BA5ECBA" wp14:editId="5777794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860415" cy="279400"/>
              <wp:effectExtent l="0" t="0" r="0" b="7620"/>
              <wp:wrapSquare wrapText="bothSides"/>
              <wp:docPr id="1" name="Rectangle 1"/>
              <wp:cNvGraphicFramePr/>
              <a:graphic xmlns:a="http://schemas.openxmlformats.org/drawingml/2006/main">
                <a:graphicData uri="http://schemas.microsoft.com/office/word/2010/wordprocessingShape">
                  <wps:wsp>
                    <wps:cNvSpPr/>
                    <wps:spPr>
                      <a:xfrm>
                        <a:off x="0" y="0"/>
                        <a:ext cx="5860415" cy="279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61541033"/>
                            <w:dataBinding w:prefixMappings="xmlns:ns0='http://purl.org/dc/elements/1.1/' xmlns:ns1='http://schemas.openxmlformats.org/package/2006/metadata/core-properties' " w:xpath="/ns1:coreProperties[1]/ns0:title[1]" w:storeItemID="{6C3C8BC8-F283-45AE-878A-BAB7291924A1}"/>
                            <w:text/>
                          </w:sdtPr>
                          <w:sdtContent>
                            <w:p w14:paraId="23B309FE" w14:textId="2EB077D0" w:rsidR="004F6F8E" w:rsidRDefault="004F6F8E">
                              <w:pPr>
                                <w:pStyle w:val="Header"/>
                                <w:jc w:val="center"/>
                                <w:rPr>
                                  <w:caps/>
                                  <w:color w:val="FFFFFF" w:themeColor="background1"/>
                                </w:rPr>
                              </w:pPr>
                              <w:r>
                                <w:rPr>
                                  <w:caps/>
                                  <w:color w:val="FFFFFF" w:themeColor="background1"/>
                                  <w:lang w:val="en-GB"/>
                                </w:rPr>
                                <w:t>The LAMP GENIE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BA5ECBA" id="Rectangle 1" o:spid="_x0000_s1026" style="position:absolute;margin-left:0;margin-top:0;width:461.45pt;height:22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" o:allowoverlap="f" fillcolor="#53777a [3204]" stroked="f" strokeweight="1pt">
              <v:textbox style="mso-fit-shape-to-text:t">
                <w:txbxContent>
                  <w:sdt>
                    <w:sdtPr>
                      <w:rPr>
                        <w:caps/>
                        <w:color w:val="FFFFFF" w:themeColor="background1"/>
                      </w:rPr>
                      <w:alias w:val="Title"/>
                      <w:tag w:val=""/>
                      <w:id w:val="-1161541033"/>
                      <w:dataBinding w:prefixMappings="xmlns:ns0='http://purl.org/dc/elements/1.1/' xmlns:ns1='http://schemas.openxmlformats.org/package/2006/metadata/core-properties' " w:xpath="/ns1:coreProperties[1]/ns0:title[1]" w:storeItemID="{6C3C8BC8-F283-45AE-878A-BAB7291924A1}"/>
                      <w:text/>
                    </w:sdtPr>
                    <w:sdtContent>
                      <w:p w14:paraId="23B309FE" w14:textId="2EB077D0" w:rsidR="004F6F8E" w:rsidRDefault="004F6F8E">
                        <w:pPr>
                          <w:pStyle w:val="Header"/>
                          <w:jc w:val="center"/>
                          <w:rPr>
                            <w:caps/>
                            <w:color w:val="FFFFFF" w:themeColor="background1"/>
                          </w:rPr>
                        </w:pPr>
                        <w:r>
                          <w:rPr>
                            <w:caps/>
                            <w:color w:val="FFFFFF" w:themeColor="background1"/>
                            <w:lang w:val="en-GB"/>
                          </w:rPr>
                          <w:t>The LAMP GENIE</w:t>
                        </w:r>
                      </w:p>
                    </w:sdtContent>
                  </w:sdt>
                </w:txbxContent>
              </v:textbox>
              <w10:wrap type="square" anchorx="margin" anchory="page"/>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B1681" w14:textId="6E06ECBA" w:rsidR="004F6F8E" w:rsidRDefault="004F6F8E">
    <w:pPr>
      <w:pStyle w:val="Header"/>
    </w:pPr>
    <w:r>
      <w:rPr>
        <w:noProof/>
        <w:lang w:val="en-GB" w:eastAsia="en-GB"/>
      </w:rPr>
      <mc:AlternateContent>
        <mc:Choice Requires="wps">
          <w:drawing>
            <wp:anchor distT="0" distB="0" distL="118745" distR="118745" simplePos="0" relativeHeight="251659264" behindDoc="1" locked="0" layoutInCell="1" allowOverlap="0" wp14:anchorId="1AB4909C" wp14:editId="1C1C800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860415" cy="2794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860415" cy="279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BC08348" w14:textId="494650FD" w:rsidR="004F6F8E" w:rsidRDefault="004F6F8E">
                              <w:pPr>
                                <w:pStyle w:val="Header"/>
                                <w:jc w:val="center"/>
                                <w:rPr>
                                  <w:caps/>
                                  <w:color w:val="FFFFFF" w:themeColor="background1"/>
                                </w:rPr>
                              </w:pPr>
                              <w:r w:rsidRPr="004F6F8E">
                                <w:rPr>
                                  <w:caps/>
                                  <w:color w:val="FFFFFF" w:themeColor="background1"/>
                                </w:rPr>
                                <w:t>The LAMP GENIE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AB4909C" id="Rectangle 197" o:spid="_x0000_s1027" style="position:absolute;margin-left:0;margin-top:0;width:461.45pt;height:22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" o:allowoverlap="f" fillcolor="#53777a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BC08348" w14:textId="494650FD" w:rsidR="004F6F8E" w:rsidRDefault="004F6F8E">
                        <w:pPr>
                          <w:pStyle w:val="Header"/>
                          <w:jc w:val="center"/>
                          <w:rPr>
                            <w:caps/>
                            <w:color w:val="FFFFFF" w:themeColor="background1"/>
                          </w:rPr>
                        </w:pPr>
                        <w:r w:rsidRPr="004F6F8E">
                          <w:rPr>
                            <w:caps/>
                            <w:color w:val="FFFFFF" w:themeColor="background1"/>
                          </w:rPr>
                          <w:t>The LAMP GENIE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0029364"/>
    <w:lvl w:ilvl="0">
      <w:start w:val="1"/>
      <w:numFmt w:val="decimal"/>
      <w:lvlText w:val="%1."/>
      <w:lvlJc w:val="left"/>
      <w:pPr>
        <w:tabs>
          <w:tab w:val="num" w:pos="1800"/>
        </w:tabs>
        <w:ind w:left="18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209E13E6"/>
    <w:multiLevelType w:val="multilevel"/>
    <w:tmpl w:val="0FC09348"/>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11">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47381A"/>
    <w:multiLevelType w:val="hybridMultilevel"/>
    <w:tmpl w:val="6E5C16C8"/>
    <w:lvl w:ilvl="0" w:tplc="BD169FE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7F05526"/>
    <w:multiLevelType w:val="multilevel"/>
    <w:tmpl w:val="D17073B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nsid w:val="403618EC"/>
    <w:multiLevelType w:val="multilevel"/>
    <w:tmpl w:val="77DA5AC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5">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732DB8"/>
    <w:multiLevelType w:val="hybridMultilevel"/>
    <w:tmpl w:val="3E329734"/>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503563"/>
    <w:multiLevelType w:val="multilevel"/>
    <w:tmpl w:val="8B10803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9"/>
  </w:num>
  <w:num w:numId="2">
    <w:abstractNumId w:val="15"/>
  </w:num>
  <w:num w:numId="3">
    <w:abstractNumId w:val="19"/>
  </w:num>
  <w:num w:numId="4">
    <w:abstractNumId w:val="16"/>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8"/>
  </w:num>
  <w:num w:numId="16">
    <w:abstractNumId w:val="20"/>
  </w:num>
  <w:num w:numId="17">
    <w:abstractNumId w:val="12"/>
  </w:num>
  <w:num w:numId="18">
    <w:abstractNumId w:val="17"/>
  </w:num>
  <w:num w:numId="19">
    <w:abstractNumId w:val="14"/>
  </w:num>
  <w:num w:numId="20">
    <w:abstractNumId w:val="10"/>
  </w:num>
  <w:num w:numId="21">
    <w:abstractNumId w:val="2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182"/>
    <w:rsid w:val="000307A3"/>
    <w:rsid w:val="000A4294"/>
    <w:rsid w:val="000F77A6"/>
    <w:rsid w:val="00110AE8"/>
    <w:rsid w:val="00143D1A"/>
    <w:rsid w:val="001544E9"/>
    <w:rsid w:val="00167505"/>
    <w:rsid w:val="00174F99"/>
    <w:rsid w:val="001757AC"/>
    <w:rsid w:val="001D1FD5"/>
    <w:rsid w:val="002025EF"/>
    <w:rsid w:val="0023427F"/>
    <w:rsid w:val="002E34A4"/>
    <w:rsid w:val="002F73B4"/>
    <w:rsid w:val="00341E73"/>
    <w:rsid w:val="00355AC0"/>
    <w:rsid w:val="0038714F"/>
    <w:rsid w:val="003B3110"/>
    <w:rsid w:val="003C1BFD"/>
    <w:rsid w:val="003D17D6"/>
    <w:rsid w:val="00422F8F"/>
    <w:rsid w:val="004560AC"/>
    <w:rsid w:val="004F6F8E"/>
    <w:rsid w:val="005114C2"/>
    <w:rsid w:val="006063ED"/>
    <w:rsid w:val="00631746"/>
    <w:rsid w:val="00682182"/>
    <w:rsid w:val="006A0134"/>
    <w:rsid w:val="0073473F"/>
    <w:rsid w:val="007A20CC"/>
    <w:rsid w:val="007A5BFE"/>
    <w:rsid w:val="007F27CF"/>
    <w:rsid w:val="00820E3B"/>
    <w:rsid w:val="00822E08"/>
    <w:rsid w:val="00825499"/>
    <w:rsid w:val="00831F1C"/>
    <w:rsid w:val="00863754"/>
    <w:rsid w:val="008C405B"/>
    <w:rsid w:val="00912E26"/>
    <w:rsid w:val="009210B8"/>
    <w:rsid w:val="00947CB6"/>
    <w:rsid w:val="00955426"/>
    <w:rsid w:val="009B64C1"/>
    <w:rsid w:val="00B42E38"/>
    <w:rsid w:val="00B87E46"/>
    <w:rsid w:val="00C0566C"/>
    <w:rsid w:val="00C32976"/>
    <w:rsid w:val="00CB2560"/>
    <w:rsid w:val="00CF002E"/>
    <w:rsid w:val="00D65DBA"/>
    <w:rsid w:val="00D76FFA"/>
    <w:rsid w:val="00E30760"/>
    <w:rsid w:val="00E9644C"/>
    <w:rsid w:val="00EC7961"/>
    <w:rsid w:val="00EE41A6"/>
    <w:rsid w:val="00F251B2"/>
    <w:rsid w:val="00F3057C"/>
    <w:rsid w:val="00F66CD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3CC4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PageNumber">
    <w:name w:val="page number"/>
    <w:basedOn w:val="DefaultParagraphFont"/>
    <w:uiPriority w:val="99"/>
    <w:semiHidden/>
    <w:unhideWhenUsed/>
    <w:rsid w:val="004F6F8E"/>
  </w:style>
  <w:style w:type="paragraph" w:styleId="ListParagraph">
    <w:name w:val="List Paragraph"/>
    <w:basedOn w:val="Normal"/>
    <w:uiPriority w:val="34"/>
    <w:unhideWhenUsed/>
    <w:qFormat/>
    <w:rsid w:val="00174F99"/>
    <w:pPr>
      <w:ind w:left="720"/>
      <w:contextualSpacing/>
    </w:pPr>
  </w:style>
  <w:style w:type="character" w:styleId="Hyperlink">
    <w:name w:val="Hyperlink"/>
    <w:basedOn w:val="DefaultParagraphFont"/>
    <w:uiPriority w:val="99"/>
    <w:unhideWhenUsed/>
    <w:rsid w:val="0073473F"/>
    <w:rPr>
      <w:color w:val="5E9EA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6018811">
      <w:bodyDiv w:val="1"/>
      <w:marLeft w:val="0"/>
      <w:marRight w:val="0"/>
      <w:marTop w:val="0"/>
      <w:marBottom w:val="0"/>
      <w:divBdr>
        <w:top w:val="none" w:sz="0" w:space="0" w:color="auto"/>
        <w:left w:val="none" w:sz="0" w:space="0" w:color="auto"/>
        <w:bottom w:val="none" w:sz="0" w:space="0" w:color="auto"/>
        <w:right w:val="none" w:sz="0" w:space="0" w:color="auto"/>
      </w:divBdr>
      <w:divsChild>
        <w:div w:id="174148287">
          <w:marLeft w:val="0"/>
          <w:marRight w:val="0"/>
          <w:marTop w:val="0"/>
          <w:marBottom w:val="0"/>
          <w:divBdr>
            <w:top w:val="none" w:sz="0" w:space="0" w:color="auto"/>
            <w:left w:val="none" w:sz="0" w:space="0" w:color="auto"/>
            <w:bottom w:val="none" w:sz="0" w:space="0" w:color="auto"/>
            <w:right w:val="none" w:sz="0" w:space="0" w:color="auto"/>
          </w:divBdr>
          <w:divsChild>
            <w:div w:id="69384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www.phpnet.com" TargetMode="External"/><Relationship Id="rId21" Type="http://schemas.openxmlformats.org/officeDocument/2006/relationships/hyperlink" Target="http://www.mockflow.com" TargetMode="External"/><Relationship Id="rId22" Type="http://schemas.openxmlformats.org/officeDocument/2006/relationships/hyperlink" Target="http://www.draw.io"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2.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www.w3schools.com" TargetMode="External"/><Relationship Id="rId19" Type="http://schemas.openxmlformats.org/officeDocument/2006/relationships/hyperlink" Target="http://www.bootstrap.com"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ouisecorbally/Library/Containers/com.microsoft.Word/Data/Library/Caches/2057/TM10002081/Research%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3D3"/>
    <w:rsid w:val="009413D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C47F9B0DA91544ADCF990CE92338A8">
    <w:name w:val="50C47F9B0DA91544ADCF990CE92338A8"/>
  </w:style>
  <w:style w:type="paragraph" w:customStyle="1" w:styleId="D65100B5381D1D499355CB5B86A66EE5">
    <w:name w:val="D65100B5381D1D499355CB5B86A66EE5"/>
  </w:style>
  <w:style w:type="paragraph" w:customStyle="1" w:styleId="9F2442BBCBEE4540B4D9A3B0D4E73E91">
    <w:name w:val="9F2442BBCBEE4540B4D9A3B0D4E73E91"/>
  </w:style>
  <w:style w:type="paragraph" w:customStyle="1" w:styleId="E68724AAE8A8044C9A7617A1383AFC8F">
    <w:name w:val="E68724AAE8A8044C9A7617A1383AFC8F"/>
  </w:style>
  <w:style w:type="paragraph" w:customStyle="1" w:styleId="DCF47B87882DC6429BF612435CC1EA35">
    <w:name w:val="DCF47B87882DC6429BF612435CC1EA35"/>
  </w:style>
  <w:style w:type="paragraph" w:styleId="ListBullet">
    <w:name w:val="List Bullet"/>
    <w:basedOn w:val="Normal"/>
    <w:uiPriority w:val="12"/>
    <w:qFormat/>
    <w:pPr>
      <w:numPr>
        <w:numId w:val="1"/>
      </w:numPr>
      <w:spacing w:after="240" w:line="312" w:lineRule="auto"/>
    </w:pPr>
    <w:rPr>
      <w:rFonts w:eastAsiaTheme="minorHAnsi"/>
      <w:color w:val="000000" w:themeColor="text1"/>
      <w:lang w:val="en-US" w:eastAsia="ja-JP"/>
    </w:rPr>
  </w:style>
  <w:style w:type="paragraph" w:customStyle="1" w:styleId="DE6D30AEC8B77D49B5F0422F45B13EEE">
    <w:name w:val="DE6D30AEC8B77D49B5F0422F45B13EEE"/>
  </w:style>
  <w:style w:type="paragraph" w:customStyle="1" w:styleId="A7A77134D9812E4DB83EE9B2A692C1C2">
    <w:name w:val="A7A77134D9812E4DB83EE9B2A692C1C2"/>
  </w:style>
  <w:style w:type="paragraph" w:customStyle="1" w:styleId="21EEA6EBC1755D40A00BDC75AFBC5184">
    <w:name w:val="21EEA6EBC1755D40A00BDC75AFBC5184"/>
  </w:style>
  <w:style w:type="paragraph" w:customStyle="1" w:styleId="98BC656E800E3348AB8E0D5C67E453FE">
    <w:name w:val="98BC656E800E3348AB8E0D5C67E453FE"/>
  </w:style>
  <w:style w:type="paragraph" w:customStyle="1" w:styleId="088101581FB5524593725655FAC0539B">
    <w:name w:val="088101581FB5524593725655FAC0539B"/>
  </w:style>
  <w:style w:type="paragraph" w:customStyle="1" w:styleId="62EFFF50D49A7F4AAE5CCDAF9F9F020B">
    <w:name w:val="62EFFF50D49A7F4AAE5CCDAF9F9F020B"/>
  </w:style>
  <w:style w:type="paragraph" w:customStyle="1" w:styleId="EC4701F25A21174FB03CD7161F2A3D35">
    <w:name w:val="EC4701F25A21174FB03CD7161F2A3D35"/>
  </w:style>
  <w:style w:type="paragraph" w:customStyle="1" w:styleId="44BC3E9DA4EC2C409AE63658804A3CDE">
    <w:name w:val="44BC3E9DA4EC2C409AE63658804A3CDE"/>
  </w:style>
  <w:style w:type="paragraph" w:customStyle="1" w:styleId="7E73641EC67A304BB53901B8E0E3D662">
    <w:name w:val="7E73641EC67A304BB53901B8E0E3D662"/>
  </w:style>
  <w:style w:type="paragraph" w:customStyle="1" w:styleId="9EC1806808FC5B4E95A8836E2382137F">
    <w:name w:val="9EC1806808FC5B4E95A8836E2382137F"/>
  </w:style>
  <w:style w:type="paragraph" w:customStyle="1" w:styleId="07EDCED3FE3F8F4AABADB2494AB5CE99">
    <w:name w:val="07EDCED3FE3F8F4AABADB2494AB5CE99"/>
  </w:style>
  <w:style w:type="paragraph" w:customStyle="1" w:styleId="9EB239271302524CBFA1219F96D8A50A">
    <w:name w:val="9EB239271302524CBFA1219F96D8A50A"/>
  </w:style>
  <w:style w:type="paragraph" w:customStyle="1" w:styleId="F9D2873AB71DE548AA7201EDF608A60C">
    <w:name w:val="F9D2873AB71DE548AA7201EDF608A6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166</TotalTime>
  <Pages>12</Pages>
  <Words>1352</Words>
  <Characters>7707</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LAMP GENIE</dc:title>
  <dc:subject/>
  <dc:creator>LOUISE CORBALLY - Student</dc:creator>
  <cp:keywords/>
  <dc:description/>
  <cp:lastModifiedBy>LOUISE CORBALLY - Student</cp:lastModifiedBy>
  <cp:revision>13</cp:revision>
  <dcterms:created xsi:type="dcterms:W3CDTF">2018-04-17T11:38:00Z</dcterms:created>
  <dcterms:modified xsi:type="dcterms:W3CDTF">2018-04-22T18:41:00Z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